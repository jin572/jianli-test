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41063628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7292975</wp:posOffset>
                </wp:positionV>
                <wp:extent cx="259080" cy="259080"/>
                <wp:effectExtent l="0" t="0" r="7620" b="762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" cy="259080"/>
                          <a:chOff x="8647" y="13753"/>
                          <a:chExt cx="504" cy="504"/>
                        </a:xfrm>
                      </wpg:grpSpPr>
                      <wps:wsp>
                        <wps:cNvPr id="7" name="îŝľîďe"/>
                        <wps:cNvSpPr/>
                        <wps:spPr bwMode="auto">
                          <a:xfrm>
                            <a:off x="8647" y="13753"/>
                            <a:ext cx="504" cy="504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ïṩḻïdê"/>
                        <wps:cNvSpPr/>
                        <wps:spPr bwMode="auto">
                          <a:xfrm>
                            <a:off x="8793" y="13888"/>
                            <a:ext cx="211" cy="261"/>
                          </a:xfrm>
                          <a:custGeom>
                            <a:avLst/>
                            <a:gdLst>
                              <a:gd name="connsiteX0" fmla="*/ 243063 w 485843"/>
                              <a:gd name="connsiteY0" fmla="*/ 122511 h 600441"/>
                              <a:gd name="connsiteX1" fmla="*/ 130548 w 485843"/>
                              <a:gd name="connsiteY1" fmla="*/ 234807 h 600441"/>
                              <a:gd name="connsiteX2" fmla="*/ 243063 w 485843"/>
                              <a:gd name="connsiteY2" fmla="*/ 346860 h 600441"/>
                              <a:gd name="connsiteX3" fmla="*/ 355578 w 485843"/>
                              <a:gd name="connsiteY3" fmla="*/ 234807 h 600441"/>
                              <a:gd name="connsiteX4" fmla="*/ 243063 w 485843"/>
                              <a:gd name="connsiteY4" fmla="*/ 122511 h 600441"/>
                              <a:gd name="connsiteX5" fmla="*/ 243063 w 485843"/>
                              <a:gd name="connsiteY5" fmla="*/ 90183 h 600441"/>
                              <a:gd name="connsiteX6" fmla="*/ 387969 w 485843"/>
                              <a:gd name="connsiteY6" fmla="*/ 234807 h 600441"/>
                              <a:gd name="connsiteX7" fmla="*/ 243063 w 485843"/>
                              <a:gd name="connsiteY7" fmla="*/ 379431 h 600441"/>
                              <a:gd name="connsiteX8" fmla="*/ 98157 w 485843"/>
                              <a:gd name="connsiteY8" fmla="*/ 234807 h 600441"/>
                              <a:gd name="connsiteX9" fmla="*/ 243063 w 485843"/>
                              <a:gd name="connsiteY9" fmla="*/ 90183 h 600441"/>
                              <a:gd name="connsiteX10" fmla="*/ 243043 w 485843"/>
                              <a:gd name="connsiteY10" fmla="*/ 48619 h 600441"/>
                              <a:gd name="connsiteX11" fmla="*/ 48706 w 485843"/>
                              <a:gd name="connsiteY11" fmla="*/ 242607 h 600441"/>
                              <a:gd name="connsiteX12" fmla="*/ 243043 w 485843"/>
                              <a:gd name="connsiteY12" fmla="*/ 541612 h 600441"/>
                              <a:gd name="connsiteX13" fmla="*/ 437137 w 485843"/>
                              <a:gd name="connsiteY13" fmla="*/ 242607 h 600441"/>
                              <a:gd name="connsiteX14" fmla="*/ 243043 w 485843"/>
                              <a:gd name="connsiteY14" fmla="*/ 48619 h 600441"/>
                              <a:gd name="connsiteX15" fmla="*/ 243043 w 485843"/>
                              <a:gd name="connsiteY15" fmla="*/ 0 h 600441"/>
                              <a:gd name="connsiteX16" fmla="*/ 485843 w 485843"/>
                              <a:gd name="connsiteY16" fmla="*/ 242607 h 600441"/>
                              <a:gd name="connsiteX17" fmla="*/ 371384 w 485843"/>
                              <a:gd name="connsiteY17" fmla="*/ 469657 h 600441"/>
                              <a:gd name="connsiteX18" fmla="*/ 260090 w 485843"/>
                              <a:gd name="connsiteY18" fmla="*/ 593391 h 600441"/>
                              <a:gd name="connsiteX19" fmla="*/ 243043 w 485843"/>
                              <a:gd name="connsiteY19" fmla="*/ 600441 h 600441"/>
                              <a:gd name="connsiteX20" fmla="*/ 225996 w 485843"/>
                              <a:gd name="connsiteY20" fmla="*/ 593391 h 600441"/>
                              <a:gd name="connsiteX21" fmla="*/ 114703 w 485843"/>
                              <a:gd name="connsiteY21" fmla="*/ 469657 h 600441"/>
                              <a:gd name="connsiteX22" fmla="*/ 0 w 485843"/>
                              <a:gd name="connsiteY22" fmla="*/ 242607 h 600441"/>
                              <a:gd name="connsiteX23" fmla="*/ 243043 w 485843"/>
                              <a:gd name="connsiteY23" fmla="*/ 0 h 6004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85843" h="600441">
                                <a:moveTo>
                                  <a:pt x="243063" y="122511"/>
                                </a:moveTo>
                                <a:cubicBezTo>
                                  <a:pt x="180960" y="122511"/>
                                  <a:pt x="130548" y="172825"/>
                                  <a:pt x="130548" y="234807"/>
                                </a:cubicBezTo>
                                <a:cubicBezTo>
                                  <a:pt x="130548" y="296546"/>
                                  <a:pt x="180960" y="346860"/>
                                  <a:pt x="243063" y="346860"/>
                                </a:cubicBezTo>
                                <a:cubicBezTo>
                                  <a:pt x="304922" y="346860"/>
                                  <a:pt x="355578" y="296546"/>
                                  <a:pt x="355578" y="234807"/>
                                </a:cubicBezTo>
                                <a:cubicBezTo>
                                  <a:pt x="355578" y="172825"/>
                                  <a:pt x="304922" y="122511"/>
                                  <a:pt x="243063" y="122511"/>
                                </a:cubicBezTo>
                                <a:close/>
                                <a:moveTo>
                                  <a:pt x="243063" y="90183"/>
                                </a:moveTo>
                                <a:cubicBezTo>
                                  <a:pt x="322944" y="90183"/>
                                  <a:pt x="387969" y="155082"/>
                                  <a:pt x="387969" y="234807"/>
                                </a:cubicBezTo>
                                <a:cubicBezTo>
                                  <a:pt x="387969" y="314533"/>
                                  <a:pt x="322944" y="379431"/>
                                  <a:pt x="243063" y="379431"/>
                                </a:cubicBezTo>
                                <a:cubicBezTo>
                                  <a:pt x="163182" y="379431"/>
                                  <a:pt x="98157" y="314533"/>
                                  <a:pt x="98157" y="234807"/>
                                </a:cubicBezTo>
                                <a:cubicBezTo>
                                  <a:pt x="98157" y="155082"/>
                                  <a:pt x="163182" y="90183"/>
                                  <a:pt x="243063" y="90183"/>
                                </a:cubicBezTo>
                                <a:close/>
                                <a:moveTo>
                                  <a:pt x="243043" y="48619"/>
                                </a:moveTo>
                                <a:cubicBezTo>
                                  <a:pt x="135890" y="48619"/>
                                  <a:pt x="48706" y="135646"/>
                                  <a:pt x="48706" y="242607"/>
                                </a:cubicBezTo>
                                <a:cubicBezTo>
                                  <a:pt x="48706" y="325016"/>
                                  <a:pt x="176316" y="473060"/>
                                  <a:pt x="243043" y="541612"/>
                                </a:cubicBezTo>
                                <a:cubicBezTo>
                                  <a:pt x="309771" y="473060"/>
                                  <a:pt x="437137" y="325016"/>
                                  <a:pt x="437137" y="242607"/>
                                </a:cubicBezTo>
                                <a:cubicBezTo>
                                  <a:pt x="437137" y="135646"/>
                                  <a:pt x="350197" y="48619"/>
                                  <a:pt x="243043" y="48619"/>
                                </a:cubicBezTo>
                                <a:close/>
                                <a:moveTo>
                                  <a:pt x="243043" y="0"/>
                                </a:moveTo>
                                <a:cubicBezTo>
                                  <a:pt x="376985" y="0"/>
                                  <a:pt x="485843" y="108663"/>
                                  <a:pt x="485843" y="242607"/>
                                </a:cubicBezTo>
                                <a:cubicBezTo>
                                  <a:pt x="485843" y="298033"/>
                                  <a:pt x="447365" y="374607"/>
                                  <a:pt x="371384" y="469657"/>
                                </a:cubicBezTo>
                                <a:cubicBezTo>
                                  <a:pt x="316346" y="538452"/>
                                  <a:pt x="262282" y="591204"/>
                                  <a:pt x="260090" y="593391"/>
                                </a:cubicBezTo>
                                <a:cubicBezTo>
                                  <a:pt x="255220" y="598010"/>
                                  <a:pt x="249132" y="600441"/>
                                  <a:pt x="243043" y="600441"/>
                                </a:cubicBezTo>
                                <a:cubicBezTo>
                                  <a:pt x="236955" y="600441"/>
                                  <a:pt x="230867" y="598010"/>
                                  <a:pt x="225996" y="593391"/>
                                </a:cubicBezTo>
                                <a:cubicBezTo>
                                  <a:pt x="223804" y="591204"/>
                                  <a:pt x="169741" y="538452"/>
                                  <a:pt x="114703" y="469657"/>
                                </a:cubicBezTo>
                                <a:cubicBezTo>
                                  <a:pt x="38721" y="374607"/>
                                  <a:pt x="0" y="298033"/>
                                  <a:pt x="0" y="242607"/>
                                </a:cubicBezTo>
                                <a:cubicBezTo>
                                  <a:pt x="0" y="108663"/>
                                  <a:pt x="109102" y="0"/>
                                  <a:pt x="2430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0.5pt;margin-top:574.25pt;height:20.4pt;width:20.4pt;z-index:-1884331008;mso-width-relative:page;mso-height-relative:page;" coordorigin="8647,13753" coordsize="504,504" o:gfxdata="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">
                <o:lock v:ext="edit" aspectratio="f"/>
                <v:shape id="îŝľîďe" o:spid="_x0000_s1026" o:spt="3" type="#_x0000_t3" style="position:absolute;left:8647;top:13753;height:504;width:504;v-text-anchor:middle;" fillcolor="#859F96" filled="t" stroked="f" coordsize="21600,21600" o:gfxdata="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QdD8LgAAADa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ïṩḻïdê" o:spid="_x0000_s1026" o:spt="100" style="position:absolute;left:8793;top:13888;height:261;width:211;v-text-anchor:middle;" fillcolor="#FFFFFF [3212]" filled="t" stroked="f" coordsize="485843,600441" o:gfxdata="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SeA0LsAAADb&#10;AAAADwAAAAAAAAABACAAAAAiAAAAZHJzL2Rvd25yZXYueG1sUEsBAhQAFAAAAAgAh07iQDMvBZ47&#10;AAAAOQAAABAAAAAAAAAAAQAgAAAACgEAAGRycy9zaGFwZXhtbC54bWxQSwUGAAAAAAYABgBbAQAA&#10;tAMAAAAA&#10;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0c376985,0,485843,108663,485843,242607c485843,298033,447365,374607,371384,469657c316346,538452,262282,591204,260090,593391c255220,598010,249132,600441,243043,600441c236955,600441,230867,598010,225996,593391c223804,591204,169741,538452,114703,469657c38721,374607,0,298033,0,242607c0,108663,109102,0,243043,0xe">
                  <v:path o:connectlocs="105,53;56,102;105,150;154,102;105,53;105,39;168,102;105,164;42,102;105,39;105,21;21,105;105,235;189,105;105,21;105,0;211,105;161,204;112,257;105,261;98,257;49,204;0,105;105,0" o:connectangles="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10638336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7711440</wp:posOffset>
                </wp:positionV>
                <wp:extent cx="260350" cy="260350"/>
                <wp:effectExtent l="0" t="0" r="6350" b="6350"/>
                <wp:wrapNone/>
                <wp:docPr id="5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>
                        <wps:cNvPr id="53" name="椭圆 43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38454" y="3939406"/>
                            <a:ext cx="213856" cy="231463"/>
                          </a:xfrm>
                          <a:custGeom>
                            <a:avLst/>
                            <a:gdLst>
                              <a:gd name="T0" fmla="*/ 5844 w 7439"/>
                              <a:gd name="T1" fmla="*/ 8051 h 8051"/>
                              <a:gd name="T2" fmla="*/ 5844 w 7439"/>
                              <a:gd name="T3" fmla="*/ 8051 h 8051"/>
                              <a:gd name="T4" fmla="*/ 5803 w 7439"/>
                              <a:gd name="T5" fmla="*/ 8050 h 8051"/>
                              <a:gd name="T6" fmla="*/ 2311 w 7439"/>
                              <a:gd name="T7" fmla="*/ 5617 h 8051"/>
                              <a:gd name="T8" fmla="*/ 1860 w 7439"/>
                              <a:gd name="T9" fmla="*/ 5072 h 8051"/>
                              <a:gd name="T10" fmla="*/ 150 w 7439"/>
                              <a:gd name="T11" fmla="*/ 1220 h 8051"/>
                              <a:gd name="T12" fmla="*/ 1801 w 7439"/>
                              <a:gd name="T13" fmla="*/ 0 h 8051"/>
                              <a:gd name="T14" fmla="*/ 2213 w 7439"/>
                              <a:gd name="T15" fmla="*/ 220 h 8051"/>
                              <a:gd name="T16" fmla="*/ 2927 w 7439"/>
                              <a:gd name="T17" fmla="*/ 2121 h 8051"/>
                              <a:gd name="T18" fmla="*/ 2927 w 7439"/>
                              <a:gd name="T19" fmla="*/ 2146 h 8051"/>
                              <a:gd name="T20" fmla="*/ 2918 w 7439"/>
                              <a:gd name="T21" fmla="*/ 2170 h 8051"/>
                              <a:gd name="T22" fmla="*/ 2552 w 7439"/>
                              <a:gd name="T23" fmla="*/ 2522 h 8051"/>
                              <a:gd name="T24" fmla="*/ 2253 w 7439"/>
                              <a:gd name="T25" fmla="*/ 2888 h 8051"/>
                              <a:gd name="T26" fmla="*/ 3106 w 7439"/>
                              <a:gd name="T27" fmla="*/ 4209 h 8051"/>
                              <a:gd name="T28" fmla="*/ 3450 w 7439"/>
                              <a:gd name="T29" fmla="*/ 4624 h 8051"/>
                              <a:gd name="T30" fmla="*/ 4571 w 7439"/>
                              <a:gd name="T31" fmla="*/ 5688 h 8051"/>
                              <a:gd name="T32" fmla="*/ 4997 w 7439"/>
                              <a:gd name="T33" fmla="*/ 5476 h 8051"/>
                              <a:gd name="T34" fmla="*/ 5424 w 7439"/>
                              <a:gd name="T35" fmla="*/ 5198 h 8051"/>
                              <a:gd name="T36" fmla="*/ 5449 w 7439"/>
                              <a:gd name="T37" fmla="*/ 5194 h 8051"/>
                              <a:gd name="T38" fmla="*/ 5474 w 7439"/>
                              <a:gd name="T39" fmla="*/ 5199 h 8051"/>
                              <a:gd name="T40" fmla="*/ 7236 w 7439"/>
                              <a:gd name="T41" fmla="*/ 6284 h 8051"/>
                              <a:gd name="T42" fmla="*/ 7337 w 7439"/>
                              <a:gd name="T43" fmla="*/ 6799 h 8051"/>
                              <a:gd name="T44" fmla="*/ 5844 w 7439"/>
                              <a:gd name="T45" fmla="*/ 8051 h 8051"/>
                              <a:gd name="T46" fmla="*/ 5844 w 7439"/>
                              <a:gd name="T47" fmla="*/ 8051 h 8051"/>
                              <a:gd name="T48" fmla="*/ 5844 w 7439"/>
                              <a:gd name="T49" fmla="*/ 8051 h 8051"/>
                              <a:gd name="T50" fmla="*/ 5844 w 7439"/>
                              <a:gd name="T51" fmla="*/ 8051 h 8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439" h="8051">
                                <a:moveTo>
                                  <a:pt x="5844" y="8051"/>
                                </a:moveTo>
                                <a:lnTo>
                                  <a:pt x="5844" y="8051"/>
                                </a:lnTo>
                                <a:lnTo>
                                  <a:pt x="5803" y="8050"/>
                                </a:lnTo>
                                <a:cubicBezTo>
                                  <a:pt x="4836" y="8001"/>
                                  <a:pt x="3531" y="7091"/>
                                  <a:pt x="2311" y="5617"/>
                                </a:cubicBezTo>
                                <a:lnTo>
                                  <a:pt x="1860" y="5072"/>
                                </a:lnTo>
                                <a:cubicBezTo>
                                  <a:pt x="640" y="3598"/>
                                  <a:pt x="0" y="2157"/>
                                  <a:pt x="150" y="1220"/>
                                </a:cubicBezTo>
                                <a:cubicBezTo>
                                  <a:pt x="255" y="558"/>
                                  <a:pt x="1239" y="0"/>
                                  <a:pt x="1801" y="0"/>
                                </a:cubicBezTo>
                                <a:cubicBezTo>
                                  <a:pt x="2078" y="0"/>
                                  <a:pt x="2178" y="137"/>
                                  <a:pt x="2213" y="220"/>
                                </a:cubicBezTo>
                                <a:cubicBezTo>
                                  <a:pt x="2531" y="785"/>
                                  <a:pt x="2925" y="1768"/>
                                  <a:pt x="2927" y="2121"/>
                                </a:cubicBezTo>
                                <a:lnTo>
                                  <a:pt x="2927" y="2146"/>
                                </a:lnTo>
                                <a:lnTo>
                                  <a:pt x="2918" y="2170"/>
                                </a:lnTo>
                                <a:cubicBezTo>
                                  <a:pt x="2848" y="2355"/>
                                  <a:pt x="2691" y="2444"/>
                                  <a:pt x="2552" y="2522"/>
                                </a:cubicBezTo>
                                <a:cubicBezTo>
                                  <a:pt x="2370" y="2625"/>
                                  <a:pt x="2266" y="2693"/>
                                  <a:pt x="2253" y="2888"/>
                                </a:cubicBezTo>
                                <a:cubicBezTo>
                                  <a:pt x="2250" y="2947"/>
                                  <a:pt x="2301" y="3216"/>
                                  <a:pt x="3106" y="4209"/>
                                </a:cubicBezTo>
                                <a:lnTo>
                                  <a:pt x="3450" y="4624"/>
                                </a:lnTo>
                                <a:cubicBezTo>
                                  <a:pt x="4257" y="5577"/>
                                  <a:pt x="4511" y="5680"/>
                                  <a:pt x="4571" y="5688"/>
                                </a:cubicBezTo>
                                <a:cubicBezTo>
                                  <a:pt x="4765" y="5715"/>
                                  <a:pt x="4857" y="5630"/>
                                  <a:pt x="4997" y="5476"/>
                                </a:cubicBezTo>
                                <a:cubicBezTo>
                                  <a:pt x="5104" y="5359"/>
                                  <a:pt x="5224" y="5227"/>
                                  <a:pt x="5424" y="5198"/>
                                </a:cubicBezTo>
                                <a:lnTo>
                                  <a:pt x="5449" y="5194"/>
                                </a:lnTo>
                                <a:lnTo>
                                  <a:pt x="5474" y="5199"/>
                                </a:lnTo>
                                <a:cubicBezTo>
                                  <a:pt x="5826" y="5273"/>
                                  <a:pt x="6725" y="5853"/>
                                  <a:pt x="7236" y="6284"/>
                                </a:cubicBezTo>
                                <a:cubicBezTo>
                                  <a:pt x="7310" y="6333"/>
                                  <a:pt x="7439" y="6478"/>
                                  <a:pt x="7337" y="6799"/>
                                </a:cubicBezTo>
                                <a:cubicBezTo>
                                  <a:pt x="7177" y="7303"/>
                                  <a:pt x="6480" y="8051"/>
                                  <a:pt x="5844" y="8051"/>
                                </a:cubicBezTo>
                                <a:lnTo>
                                  <a:pt x="5844" y="8051"/>
                                </a:lnTo>
                                <a:lnTo>
                                  <a:pt x="5844" y="8051"/>
                                </a:lnTo>
                                <a:close/>
                                <a:moveTo>
                                  <a:pt x="5844" y="8051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o:spt="203" style="position:absolute;left:0pt;margin-left:101.25pt;margin-top:607.2pt;height:20.5pt;width:20.5pt;z-index:-1884328960;mso-width-relative:page;mso-height-relative:page;" coordorigin="8810382,3812293" coordsize="470003,470003" o:gfxdata="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">
                <o:lock v:ext="edit" aspectratio="f"/>
                <v:shape id="椭圆 43" o:spid="_x0000_s1026" o:spt="3" type="#_x0000_t3" style="position:absolute;left:8810382;top:3812293;height:470003;width:470003;v-text-anchor:middle;" fillcolor="#859F96" filled="t" stroked="f" coordsize="21600,21600" o:gfxdata="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3WWJ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iconfont-1191-801548" o:spid="_x0000_s1026" o:spt="100" style="position:absolute;left:8938454;top:3939406;height:231463;width:213856;" fillcolor="#FFFFFF [3212]" filled="t" stroked="f" coordsize="7439,8051" o:gfxdata="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ffGu/&#10;AAAA2wAAAA8AAAAAAAAAAQAgAAAAIgAAAGRycy9kb3ducmV2LnhtbFBLAQIUABQAAAAIAIdO4kAz&#10;LwWeOwAAADkAAAAQAAAAAAAAAAEAIAAAAA4BAABkcnMvc2hhcGV4bWwueG1sUEsFBgAAAAAGAAYA&#10;WwEAALgDAAAAAA==&#10;" path="m5844,8051l5844,8051,5803,8050c4836,8001,3531,7091,2311,5617l1860,5072c640,3598,0,2157,150,1220c255,558,1239,0,1801,0c2078,0,2178,137,2213,220c2531,785,2925,1768,2927,2121l2927,2146,2918,2170c2848,2355,2691,2444,2552,2522c2370,2625,2266,2693,2253,2888c2250,2947,2301,3216,3106,4209l3450,4624c4257,5577,4511,5680,4571,5688c4765,5715,4857,5630,4997,5476c5104,5359,5224,5227,5424,5198l5449,5194,5474,5199c5826,5273,6725,5853,7236,6284c7310,6333,7439,6478,7337,6799c7177,7303,6480,8051,5844,8051l5844,8051,5844,8051xm5844,8051xe">
                  <v:path o:connectlocs="168003,231463;168003,231463;166824,231434;66436,161486;53471,145817;4312,35074;51775,0;63619,6324;84145,60977;84145,61696;83886,62386;73364,72506;64769,83028;89291,121007;99180,132938;131406,163527;143653,157432;155928,149440;156647,149325;157366,149469;208020,180662;210923,195468;168003,231463;168003,231463;168003,231463;168003,231463" o:connectangles="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659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6744335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李晓丽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3pt;margin-top:531.05pt;height:34.3pt;width:149.7pt;z-index:-1884360704;mso-width-relative:page;mso-height-relative:page;" filled="f" stroked="f" coordsize="21600,21600" o:gfxdata="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Hd6f9zdAAAADQEAAA8AAAAAAAAAAQAgAAAA&#10;IgAAAGRycy9kb3ducmV2LnhtbFBLAQIUABQAAAAIAIdO4kC96Nu9lAEAAAkDAAAOAAAAAAAAAAEA&#10;IAAAACwBAABkcnMvZTJvRG9jLnhtbFBLBQYAAAAABgAGAFkBAAAy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李晓丽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4544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7665085</wp:posOffset>
                </wp:positionV>
                <wp:extent cx="2523490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3pt;margin-top:603.55pt;height:34.3pt;width:198.7pt;z-index:-1884362752;mso-width-relative:page;mso-height-relative:page;" filled="f" stroked="f" coordsize="21600,21600" o:gfxdata="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QyTSbdwAAAANAQAADwAAAAAAAAABACAA&#10;AAAiAAAAZHJzL2Rvd25yZXYueG1sUEsBAhQAFAAAAAgAh07iQF/TkyyXAQAACQMAAA4AAAAAAAAA&#10;AQAgAAAAKwEAAGRycy9lMm9Eb2MueG1sUEsFBgAAAAAGAAYAWQEAAD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5568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7204710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3pt;margin-top:567.3pt;height:34.3pt;width:180.45pt;z-index:-1884361728;mso-width-relative:page;mso-height-relative:page;" filled="f" stroked="f" coordsize="21600,21600" o:gfxdata="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A5X4I3QAAAA0BAAAPAAAAAAAA&#10;AAEAIAAAACIAAABkcnMvZG93bnJldi54bWxQSwECFAAUAAAACACHTuJA8L1EkJsBAAAJAwAADgAA&#10;AAAAAAABACAAAAAsAQAAZHJzL2Uyb0RvYy54bWxQSwUGAAAAAAYABgBZAQAAO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30144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7632700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1.9pt;margin-top:601pt;height:0pt;width:226.75pt;z-index:-1884337152;mso-width-relative:page;mso-height-relative:page;" filled="f" stroked="t" coordsize="21600,21600" o:gfxdata="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lRVdtgAAAANAQAADwAAAAAA&#10;AAABACAAAAAiAAAAZHJzL2Rvd25yZXYueG1sUEsBAhQAFAAAAAgAh07iQIMrvg/aAQAAhgMAAA4A&#10;AAAAAAAAAQAgAAAAJwEAAGRycy9lMm9Eb2MueG1sUEsFBgAAAAAGAAYAWQEAAHM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2800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8116570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3.1pt;margin-top:639.1pt;height:0pt;width:226.75pt;z-index:-1884394496;mso-width-relative:page;mso-height-relative:page;" filled="f" stroked="t" coordsize="21600,21600" o:gfxdata="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ss6/bYAAAADQEAAA8AAAAA&#10;AAAAAQAgAAAAIgAAAGRycy9kb3ducmV2LnhtbFBLAQIUABQAAAAIAIdO4kB6Vl6L2wEAAIgDAAAO&#10;AAAAAAAAAAEAIAAAACcBAABkcnMvZTJvRG9jLnhtbFBLBQYAAAAABgAGAFkBAAB0BQAAAAA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1776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7205980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5pt;margin-top:567.4pt;height:0pt;width:226.75pt;z-index:-1884395520;mso-width-relative:page;mso-height-relative:page;" filled="f" stroked="t" coordsize="21600,21600" o:gfxdata="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PQmwTYAAAADQEAAA8AAAAA&#10;AAAAAQAgAAAAIgAAAGRycy9kb3ducmV2LnhtbFBLAQIUABQAAAAIAIdO4kDC1bew2wEAAIgDAAAO&#10;AAAAAAAAAAEAIAAAACcBAABkcnMvZTJvRG9jLnhtbFBLBQYAAAAABgAGAFkBAAB0BQAAAAA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10637312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6854190</wp:posOffset>
                </wp:positionV>
                <wp:extent cx="260350" cy="260350"/>
                <wp:effectExtent l="0" t="0" r="6350" b="6350"/>
                <wp:wrapNone/>
                <wp:docPr id="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>
                        <wps:cNvPr id="50" name="椭圆 40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29651" y="3941844"/>
                            <a:ext cx="231463" cy="226586"/>
                          </a:xfrm>
                          <a:custGeom>
                            <a:avLst/>
                            <a:gdLst>
                              <a:gd name="T0" fmla="*/ 2895 w 12754"/>
                              <a:gd name="T1" fmla="*/ 3482 h 12486"/>
                              <a:gd name="T2" fmla="*/ 6377 w 12754"/>
                              <a:gd name="T3" fmla="*/ 0 h 12486"/>
                              <a:gd name="T4" fmla="*/ 9859 w 12754"/>
                              <a:gd name="T5" fmla="*/ 3482 h 12486"/>
                              <a:gd name="T6" fmla="*/ 6377 w 12754"/>
                              <a:gd name="T7" fmla="*/ 6963 h 12486"/>
                              <a:gd name="T8" fmla="*/ 2895 w 12754"/>
                              <a:gd name="T9" fmla="*/ 3482 h 12486"/>
                              <a:gd name="T10" fmla="*/ 0 w 12754"/>
                              <a:gd name="T11" fmla="*/ 12468 h 12486"/>
                              <a:gd name="T12" fmla="*/ 3586 w 12754"/>
                              <a:gd name="T13" fmla="*/ 7045 h 12486"/>
                              <a:gd name="T14" fmla="*/ 6377 w 12754"/>
                              <a:gd name="T15" fmla="*/ 8014 h 12486"/>
                              <a:gd name="T16" fmla="*/ 9182 w 12754"/>
                              <a:gd name="T17" fmla="*/ 7036 h 12486"/>
                              <a:gd name="T18" fmla="*/ 12754 w 12754"/>
                              <a:gd name="T19" fmla="*/ 12468 h 12486"/>
                              <a:gd name="T20" fmla="*/ 0 w 12754"/>
                              <a:gd name="T21" fmla="*/ 12468 h 12486"/>
                              <a:gd name="T22" fmla="*/ 0 w 12754"/>
                              <a:gd name="T23" fmla="*/ 12468 h 124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754" h="12486">
                                <a:moveTo>
                                  <a:pt x="2895" y="3482"/>
                                </a:moveTo>
                                <a:cubicBezTo>
                                  <a:pt x="2895" y="1562"/>
                                  <a:pt x="4457" y="0"/>
                                  <a:pt x="6377" y="0"/>
                                </a:cubicBezTo>
                                <a:cubicBezTo>
                                  <a:pt x="8297" y="0"/>
                                  <a:pt x="9859" y="1562"/>
                                  <a:pt x="9859" y="3482"/>
                                </a:cubicBezTo>
                                <a:cubicBezTo>
                                  <a:pt x="9859" y="5402"/>
                                  <a:pt x="8297" y="6963"/>
                                  <a:pt x="6377" y="6963"/>
                                </a:cubicBezTo>
                                <a:cubicBezTo>
                                  <a:pt x="4457" y="6963"/>
                                  <a:pt x="2895" y="5402"/>
                                  <a:pt x="2895" y="3482"/>
                                </a:cubicBezTo>
                                <a:close/>
                                <a:moveTo>
                                  <a:pt x="0" y="12468"/>
                                </a:moveTo>
                                <a:cubicBezTo>
                                  <a:pt x="75" y="11626"/>
                                  <a:pt x="479" y="8643"/>
                                  <a:pt x="3586" y="7045"/>
                                </a:cubicBezTo>
                                <a:cubicBezTo>
                                  <a:pt x="4356" y="7650"/>
                                  <a:pt x="5324" y="8014"/>
                                  <a:pt x="6377" y="8014"/>
                                </a:cubicBezTo>
                                <a:cubicBezTo>
                                  <a:pt x="7436" y="8014"/>
                                  <a:pt x="8409" y="7647"/>
                                  <a:pt x="9182" y="7036"/>
                                </a:cubicBezTo>
                                <a:cubicBezTo>
                                  <a:pt x="12302" y="8627"/>
                                  <a:pt x="12678" y="11589"/>
                                  <a:pt x="12754" y="12468"/>
                                </a:cubicBezTo>
                                <a:cubicBezTo>
                                  <a:pt x="12736" y="12486"/>
                                  <a:pt x="18" y="12470"/>
                                  <a:pt x="0" y="12468"/>
                                </a:cubicBezTo>
                                <a:close/>
                                <a:moveTo>
                                  <a:pt x="0" y="12468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26" o:spt="203" style="position:absolute;left:0pt;margin-left:100.4pt;margin-top:539.7pt;height:20.5pt;width:20.5pt;z-index:-1884329984;mso-width-relative:page;mso-height-relative:page;" coordorigin="8810382,3812293" coordsize="470003,470003" o:gfxdata="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">
                <o:lock v:ext="edit" aspectratio="f"/>
                <v:shape id="椭圆 40" o:spid="_x0000_s1026" o:spt="3" type="#_x0000_t3" style="position:absolute;left:8810382;top:3812293;height:470003;width:470003;v-text-anchor:middle;" fillcolor="#859F96" filled="t" stroked="f" coordsize="21600,21600" o:gfxdata="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0P+/6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iconfont-1191-801548" o:spid="_x0000_s1026" o:spt="100" style="position:absolute;left:8929651;top:3941844;height:226586;width:231463;" fillcolor="#FFFFFF [3212]" filled="t" stroked="f" coordsize="12754,12486" o:gfxdata="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GLUQO/&#10;AAAA2wAAAA8AAAAAAAAAAQAgAAAAIgAAAGRycy9kb3ducmV2LnhtbFBLAQIUABQAAAAIAIdO4kAz&#10;LwWeOwAAADkAAAAQAAAAAAAAAAEAIAAAAA4BAABkcnMvc2hhcGV4bWwueG1sUEsFBgAAAAAGAAYA&#10;WwEAALgDAAAAAA==&#10;" path="m2895,3482c2895,1562,4457,0,6377,0c8297,0,9859,1562,9859,3482c9859,5402,8297,6963,6377,6963c4457,6963,2895,5402,2895,3482xm0,12468c75,11626,479,8643,3586,7045c4356,7650,5324,8014,6377,8014c7436,8014,8409,7647,9182,7036c12302,8627,12678,11589,12754,12468c12736,12486,18,12470,0,12468xm0,12468xe">
                  <v:path o:connectlocs="52539,63188;115731,0;178923,63188;115731,126358;52539,63188;0,226259;65079,127847;115731,145431;166637,127683;231463,226259;0,226259;0,226259" o:connectangles="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32192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2903855</wp:posOffset>
                </wp:positionV>
                <wp:extent cx="3626485" cy="7562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85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Segoe UI" w:hAnsi="Segoe UI" w:eastAsia="字魂95号-手刻宋" w:cs="Segoe UI"/>
                                <w:b/>
                                <w:bCs/>
                                <w:color w:val="859F96"/>
                                <w:sz w:val="96"/>
                                <w:szCs w:val="9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 w:ascii="Segoe UI" w:hAnsi="Segoe UI" w:eastAsia="字魂95号-手刻宋" w:cs="Segoe UI"/>
                                <w:b/>
                                <w:bCs/>
                                <w:color w:val="859F96"/>
                                <w:sz w:val="52"/>
                                <w:szCs w:val="52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65pt;margin-top:228.65pt;height:59.55pt;width:285.55pt;z-index:-1884335104;mso-width-relative:page;mso-height-relative:page;" filled="f" stroked="f" coordsize="21600,21600" o:gfxdata="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rIAPX3QAAAAsBAAAPAAAAAAAAAAEA&#10;IAAAACIAAABkcnMvZG93bnJldi54bWxQSwECFAAUAAAACACHTuJAsu9plZgBAAAMAwAADgAAAAAA&#10;AAABACAAAAAsAQAAZHJzL2Uyb0RvYy54bWxQSwUGAAAAAAYABgBZAQAANgUAAAAA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Segoe UI" w:hAnsi="Segoe UI" w:eastAsia="字魂95号-手刻宋" w:cs="Segoe UI"/>
                          <w:b/>
                          <w:bCs/>
                          <w:color w:val="859F96"/>
                          <w:sz w:val="96"/>
                          <w:szCs w:val="9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hint="default" w:ascii="Segoe UI" w:hAnsi="Segoe UI" w:eastAsia="字魂95号-手刻宋" w:cs="Segoe UI"/>
                          <w:b/>
                          <w:bCs/>
                          <w:color w:val="859F96"/>
                          <w:sz w:val="52"/>
                          <w:szCs w:val="52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33216" behindDoc="0" locked="0" layoutInCell="1" allowOverlap="1">
                <wp:simplePos x="0" y="0"/>
                <wp:positionH relativeFrom="column">
                  <wp:posOffset>1353820</wp:posOffset>
                </wp:positionH>
                <wp:positionV relativeFrom="paragraph">
                  <wp:posOffset>3225165</wp:posOffset>
                </wp:positionV>
                <wp:extent cx="1391285" cy="16891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170"/>
                                <w:szCs w:val="17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170"/>
                                <w:szCs w:val="170"/>
                                <w:lang w:eastAsia="zh-CN"/>
                              </w:rPr>
                              <w:t>简</w:t>
                            </w:r>
                          </w:p>
                          <w:p>
                            <w:pP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6pt;margin-top:253.95pt;height:133pt;width:109.55pt;z-index:-1884334080;mso-width-relative:page;mso-height-relative:page;" filled="f" stroked="f" coordsize="21600,21600" o:gfxdata="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/l49v3gAAAAsBAAAPAAAA&#10;AAAAAAEAIAAAACIAAABkcnMvZG93bnJldi54bWxQSwECFAAUAAAACACHTuJA3yOMPZ0BAAANAwAA&#10;DgAAAAAAAAABACAAAAAtAQAAZHJzL2Uyb0RvYy54bWxQSwUGAAAAAAYABgBZAQAAPAUAAAAA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170"/>
                          <w:szCs w:val="170"/>
                          <w:lang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170"/>
                          <w:szCs w:val="170"/>
                          <w:lang w:eastAsia="zh-CN"/>
                        </w:rPr>
                        <w:t>简</w:t>
                      </w:r>
                    </w:p>
                    <w:p>
                      <w:pP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41408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3262630</wp:posOffset>
                </wp:positionV>
                <wp:extent cx="1391285" cy="16891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170"/>
                                <w:szCs w:val="170"/>
                                <w:lang w:eastAsia="zh-CN"/>
                              </w:rPr>
                              <w:t>历</w:t>
                            </w: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9pt;margin-top:256.9pt;height:133pt;width:109.55pt;z-index:-1884325888;mso-width-relative:page;mso-height-relative:page;" filled="f" stroked="f" coordsize="21600,21600" o:gfxdata="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DcAEW43gAAAAsBAAAPAAAA&#10;AAAAAAEAIAAAACIAAABkcnMvZG93bnJldi54bWxQSwECFAAUAAAACACHTuJAAQFI4J0BAAANAwAA&#10;DgAAAAAAAAABACAAAAAtAQAAZHJzL2Uyb0RvYy54bWxQSwUGAAAAAAYABgBZAQAAPAUAAAAA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170"/>
                          <w:szCs w:val="170"/>
                          <w:lang w:eastAsia="zh-CN"/>
                        </w:rPr>
                        <w:t>历</w:t>
                      </w: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43456" behindDoc="0" locked="0" layoutInCell="1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1339850</wp:posOffset>
                </wp:positionV>
                <wp:extent cx="1391285" cy="168910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170"/>
                                <w:szCs w:val="170"/>
                                <w:lang w:eastAsia="zh-CN"/>
                              </w:rPr>
                              <w:t>求</w:t>
                            </w: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5pt;margin-top:105.5pt;height:133pt;width:109.55pt;z-index:-1884323840;mso-width-relative:page;mso-height-relative:page;" filled="f" stroked="f" coordsize="21600,21600" o:gfxdata="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Oj7nq7bAAAACwEAAA8AAAAAAAAA&#10;AQAgAAAAIgAAAGRycy9kb3ducmV2LnhtbFBLAQIUABQAAAAIAIdO4kAU+xDSnAEAAA0DAAAOAAAA&#10;AAAAAAEAIAAAACoBAABkcnMvZTJvRG9jLnhtbFBLBQYAAAAABgAGAFkBAAA4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170"/>
                          <w:szCs w:val="170"/>
                          <w:lang w:eastAsia="zh-CN"/>
                        </w:rPr>
                        <w:t>求</w:t>
                      </w: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42432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1340485</wp:posOffset>
                </wp:positionV>
                <wp:extent cx="1391285" cy="168910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170"/>
                                <w:szCs w:val="170"/>
                                <w:lang w:eastAsia="zh-CN"/>
                              </w:rPr>
                              <w:t>职</w:t>
                            </w: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75pt;margin-top:105.55pt;height:133pt;width:109.55pt;z-index:-1884324864;mso-width-relative:page;mso-height-relative:page;" filled="f" stroked="f" coordsize="21600,21600" o:gfxdata="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rr7gE90AAAALAQAADwAAAAAA&#10;AAABACAAAAAiAAAAZHJzL2Rvd25yZXYueG1sUEsBAhQAFAAAAAgAh07iQFI+k/ucAQAADQMAAA4A&#10;AAAAAAAAAQAgAAAALAEAAGRycy9lMm9Eb2MueG1sUEsFBgAAAAAGAAYAWQEAADo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170"/>
                          <w:szCs w:val="170"/>
                          <w:lang w:eastAsia="zh-CN"/>
                        </w:rPr>
                        <w:t>职</w:t>
                      </w: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410645504" behindDoc="1" locked="0" layoutInCell="1" allowOverlap="1">
            <wp:simplePos x="0" y="0"/>
            <wp:positionH relativeFrom="column">
              <wp:posOffset>-1213485</wp:posOffset>
            </wp:positionH>
            <wp:positionV relativeFrom="paragraph">
              <wp:posOffset>-970915</wp:posOffset>
            </wp:positionV>
            <wp:extent cx="7679055" cy="2954655"/>
            <wp:effectExtent l="0" t="0" r="17145" b="17145"/>
            <wp:wrapNone/>
            <wp:docPr id="85" name="图片 85" descr="5eb50cd25a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5eb50cd25a02e"/>
                    <pic:cNvPicPr>
                      <a:picLocks noChangeAspect="1"/>
                    </pic:cNvPicPr>
                  </pic:nvPicPr>
                  <pic:blipFill>
                    <a:blip r:embed="rId4"/>
                    <a:srcRect t="7248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7905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410602496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31168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5.25pt;margin-top:-72.6pt;height:861.9pt;width:616.9pt;z-index:1907314688;mso-width-relative:page;mso-height-relative:page;" fillcolor="#FFFFFF" filled="t" stroked="f" coordsize="21600,21600" o:gfxdata="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UNUSEt8A&#10;AAAPAQAADwAAAAAAAAABACAAAAAiAAAAZHJzL2Rvd25yZXYueG1sUEsBAhQAFAAAAAgAh07iQPlt&#10;SpymAQAAKgMAAA4AAAAAAAAAAQAgAAAALgEAAGRycy9lMm9Eb2MueG1sUEsFBgAAAAAGAAYAWQEA&#10;AEYFAAAAAA==&#10;">
                <v:fill on="t" focussize="0,0"/>
                <v:stroke on="f" weight="1.25pt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410645504" behindDoc="0" locked="0" layoutInCell="1" allowOverlap="1">
                <wp:simplePos x="0" y="0"/>
                <wp:positionH relativeFrom="column">
                  <wp:posOffset>-1205230</wp:posOffset>
                </wp:positionH>
                <wp:positionV relativeFrom="paragraph">
                  <wp:posOffset>1027430</wp:posOffset>
                </wp:positionV>
                <wp:extent cx="7630795" cy="128270"/>
                <wp:effectExtent l="0" t="0" r="8255" b="508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475" y="1968500"/>
                          <a:ext cx="7630795" cy="128270"/>
                        </a:xfrm>
                        <a:prstGeom prst="rect">
                          <a:avLst/>
                        </a:prstGeom>
                        <a:solidFill>
                          <a:srgbClr val="859F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4.9pt;margin-top:80.9pt;height:10.1pt;width:600.85pt;z-index:-1884321792;v-text-anchor:middle;mso-width-relative:page;mso-height-relative:page;" fillcolor="#859F96" filled="t" stroked="f" coordsize="21600,21600" o:gfxdata="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N&#10;vZXI2gAAAA0BAAAPAAAAAAAAAAEAIAAAACIAAABkcnMvZG93bnJldi54bWxQSwECFAAUAAAACACH&#10;TuJA1uFYjl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1472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-471805</wp:posOffset>
                </wp:positionV>
                <wp:extent cx="1083310" cy="635635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color w:val="657FC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59F96"/>
                                <w:sz w:val="44"/>
                                <w:szCs w:val="44"/>
                                <w:lang w:val="en-US" w:eastAsia="zh-CN"/>
                              </w:rPr>
                              <w:t>李晓丽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57FC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3pt;margin-top:-37.15pt;height:50.05pt;width:85.3pt;z-index:-1884365824;mso-width-relative:page;mso-height-relative:page;" filled="f" stroked="f" coordsize="21600,21600" o:gfxdata="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Ce3&#10;6JbcAAAACgEAAA8AAAAAAAAAAQAgAAAAIgAAAGRycy9kb3ducmV2LnhtbFBLAQIUABQAAAAIAIdO&#10;4kBThGQXrQEAAC4DAAAOAAAAAAAAAAEAIAAAACsBAABkcnMvZTJvRG9jLnhtbFBLBQYAAAAABgAG&#10;AFkBAABK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 w:cs="微软雅黑"/>
                          <w:color w:val="657FC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59F96"/>
                          <w:sz w:val="44"/>
                          <w:szCs w:val="44"/>
                          <w:lang w:val="en-US" w:eastAsia="zh-CN"/>
                        </w:rPr>
                        <w:t>李晓丽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57FC4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82016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519430</wp:posOffset>
                </wp:positionV>
                <wp:extent cx="5103495" cy="410210"/>
                <wp:effectExtent l="0" t="0" r="0" b="0"/>
                <wp:wrapNone/>
                <wp:docPr id="27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410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生日：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 xml:space="preserve">1996-06-08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 xml:space="preserve">138-8888-0000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1235@126.com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50.85pt;margin-top:40.9pt;height:32.3pt;width:401.85pt;z-index:-1884385280;mso-width-relative:page;mso-height-relative:page;" filled="f" stroked="f" coordsize="21600,21600" o:gfxdata="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YgSUdsAAAALAQAADwAAAAAAAAABACAAAAAiAAAAZHJzL2Rvd25yZXYueG1sUEsBAhQAFAAAAAgA&#10;h07iQIB45GgiAgAAGgQAAA4AAAAAAAAAAQAgAAAAK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生日：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 xml:space="preserve">1996-06-08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 xml:space="preserve">138-8888-0000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1235@126.com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0448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13335</wp:posOffset>
                </wp:positionV>
                <wp:extent cx="2272030" cy="395605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微软雅黑" w:hAnsi="微软雅黑" w:eastAsia="微软雅黑" w:cs="宋体"/>
                                <w:color w:val="686868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86868"/>
                                <w:sz w:val="28"/>
                                <w:szCs w:val="28"/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86868"/>
                                <w:sz w:val="28"/>
                                <w:szCs w:val="28"/>
                                <w:lang w:val="en-US" w:eastAsia="zh-CN"/>
                              </w:rPr>
                              <w:t>: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686868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</w:rPr>
                              <w:t>人力资源岗位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color w:val="595655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1.35pt;margin-top:1.05pt;height:31.15pt;width:178.9pt;z-index:-1884366848;mso-width-relative:page;mso-height-relative:page;" filled="f" stroked="f" coordsize="21600,21600" o:gfxdata="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Mb/bHbAAAACQEAAA8AAAAAAAAAAQAgAAAAIgAAAGRycy9kb3ducmV2LnhtbFBLAQIUABQAAAAI&#10;AIdO4kCNH5JKsQEAAC8DAAAOAAAAAAAAAAEAIAAAACoBAABkcnMvZTJvRG9jLnhtbFBLBQYAAAAA&#10;BgAGAFkBAABN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微软雅黑" w:hAnsi="微软雅黑" w:eastAsia="微软雅黑" w:cs="宋体"/>
                          <w:color w:val="686868"/>
                          <w:kern w:val="24"/>
                          <w:sz w:val="28"/>
                          <w:szCs w:val="2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86868"/>
                          <w:sz w:val="28"/>
                          <w:szCs w:val="28"/>
                        </w:rPr>
                        <w:t>求职意向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86868"/>
                          <w:sz w:val="28"/>
                          <w:szCs w:val="28"/>
                          <w:lang w:val="en-US" w:eastAsia="zh-CN"/>
                        </w:rPr>
                        <w:t>: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686868"/>
                          <w:kern w:val="24"/>
                          <w:sz w:val="28"/>
                          <w:szCs w:val="28"/>
                          <w:lang w:val="en-US" w:eastAsia="zh-CN" w:bidi="ar-SA"/>
                        </w:rPr>
                        <w:t>人力资源岗位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 w:cs="微软雅黑"/>
                          <w:color w:val="595655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410644480" behindDoc="0" locked="0" layoutInCell="1" allowOverlap="1">
            <wp:simplePos x="0" y="0"/>
            <wp:positionH relativeFrom="column">
              <wp:posOffset>4481830</wp:posOffset>
            </wp:positionH>
            <wp:positionV relativeFrom="paragraph">
              <wp:posOffset>-439420</wp:posOffset>
            </wp:positionV>
            <wp:extent cx="1334770" cy="1334770"/>
            <wp:effectExtent l="9525" t="9525" r="27305" b="27305"/>
            <wp:wrapNone/>
            <wp:docPr id="88" name="图片 88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334770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563584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7948295</wp:posOffset>
                </wp:positionV>
                <wp:extent cx="5527040" cy="317500"/>
                <wp:effectExtent l="0" t="0" r="16510" b="6350"/>
                <wp:wrapNone/>
                <wp:docPr id="100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317500"/>
                          <a:chOff x="18150" y="3917"/>
                          <a:chExt cx="8704" cy="500"/>
                        </a:xfrm>
                      </wpg:grpSpPr>
                      <wps:wsp>
                        <wps:cNvPr id="101" name="椭圆 90"/>
                        <wps:cNvSpPr/>
                        <wps:spPr>
                          <a:xfrm>
                            <a:off x="18150" y="3917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2" name="直接连接符 92"/>
                        <wps:cNvCnPr/>
                        <wps:spPr>
                          <a:xfrm>
                            <a:off x="18634" y="4150"/>
                            <a:ext cx="8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859F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55pt;margin-top:625.85pt;height:25pt;width:435.2pt;z-index:-1884403712;mso-width-relative:page;mso-height-relative:page;" coordorigin="18150,3917" coordsize="8704,500" o:gfxdata="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CHII9jbAAAADAEAAA8AAAAAAAAA&#10;AQAgAAAAIgAAAGRycy9kb3ducmV2LnhtbFBLAQIUABQAAAAIAIdO4kAPBQZ+KwMAAJEHAAAOAAAA&#10;AAAAAAEAIAAAACoBAABkcnMvZTJvRG9jLnhtbFBLBQYAAAAABgAGAFkBAADHBgAAAAA=&#10;">
                <o:lock v:ext="edit" aspectratio="f"/>
                <v:shape id="椭圆 90" o:spid="_x0000_s1026" o:spt="3" type="#_x0000_t3" style="position:absolute;left:18150;top:3917;height:500;width:500;v-text-anchor:middle;" fillcolor="#859F96" filled="t" stroked="f" coordsize="21600,21600" o:gfxdata="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T3KO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92" o:spid="_x0000_s1026" o:spt="20" style="position:absolute;left:18634;top:4150;height:0;width:8220;" filled="f" stroked="t" coordsize="21600,21600" o:gfxdata="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SDF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859F96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9664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6251575</wp:posOffset>
                </wp:positionV>
                <wp:extent cx="203200" cy="2032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w="255" h="256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9.35pt;margin-top:492.25pt;height:16pt;width:16pt;z-index:-1884357632;mso-width-relative:page;mso-height-relative:page;" fillcolor="#FFFFFF [3212]" filled="t" stroked="f" coordsize="255,256" o:gfxdata="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0,151,0,146c0,145,0,145,0,145c0,110,0,110,0,110c0,105,4,101,9,101c25,101,25,101,25,101c26,96,28,92,29,87c31,83,33,79,35,75c24,64,24,64,24,64c21,60,21,54,25,50c49,25,49,25,49,25c53,21,60,21,63,25c74,36,74,36,74,36c78,34,82,32,87,30c91,28,95,27,100,26c100,10,100,10,100,10c100,5,104,0,110,0c110,0,110,0,110,0c145,0,145,0,145,0c151,0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>
                <v:path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563584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6202045</wp:posOffset>
                </wp:positionV>
                <wp:extent cx="5527040" cy="317500"/>
                <wp:effectExtent l="0" t="0" r="16510" b="635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317500"/>
                          <a:chOff x="18150" y="3917"/>
                          <a:chExt cx="8704" cy="500"/>
                        </a:xfrm>
                      </wpg:grpSpPr>
                      <wps:wsp>
                        <wps:cNvPr id="98" name="椭圆 90"/>
                        <wps:cNvSpPr/>
                        <wps:spPr>
                          <a:xfrm>
                            <a:off x="18150" y="3917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9" name="直接连接符 92"/>
                        <wps:cNvCnPr/>
                        <wps:spPr>
                          <a:xfrm>
                            <a:off x="18634" y="4150"/>
                            <a:ext cx="8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859F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55pt;margin-top:488.35pt;height:25pt;width:435.2pt;z-index:-1884403712;mso-width-relative:page;mso-height-relative:page;" coordorigin="18150,3917" coordsize="8704,500" o:gfxdata="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ORYlYDaAAAACwEAAA8AAAAA&#10;AAAAAQAgAAAAIgAAAGRycy9kb3ducmV2LnhtbFBLAQIUABQAAAAIAIdO4kCAjfpDLwMAAI0HAAAO&#10;AAAAAAAAAAEAIAAAACkBAABkcnMvZTJvRG9jLnhtbFBLBQYAAAAABgAGAFkBAADKBgAAAAA=&#10;">
                <o:lock v:ext="edit" aspectratio="f"/>
                <v:shape id="椭圆 90" o:spid="_x0000_s1026" o:spt="3" type="#_x0000_t3" style="position:absolute;left:18150;top:3917;height:500;width:500;v-text-anchor:middle;" fillcolor="#859F96" filled="t" stroked="f" coordsize="21600,21600" o:gfxdata="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jATWK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92" o:spid="_x0000_s1026" o:spt="20" style="position:absolute;left:18634;top:4150;height:0;width:8220;" filled="f" stroked="t" coordsize="21600,21600" o:gfxdata="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EtWfr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859F96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563584" behindDoc="0" locked="0" layoutInCell="1" allowOverlap="1">
                <wp:simplePos x="0" y="0"/>
                <wp:positionH relativeFrom="column">
                  <wp:posOffset>445135</wp:posOffset>
                </wp:positionH>
                <wp:positionV relativeFrom="paragraph">
                  <wp:posOffset>2673350</wp:posOffset>
                </wp:positionV>
                <wp:extent cx="5527040" cy="317500"/>
                <wp:effectExtent l="0" t="0" r="16510" b="6350"/>
                <wp:wrapNone/>
                <wp:docPr id="94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317500"/>
                          <a:chOff x="18150" y="3917"/>
                          <a:chExt cx="8704" cy="500"/>
                        </a:xfrm>
                      </wpg:grpSpPr>
                      <wps:wsp>
                        <wps:cNvPr id="95" name="椭圆 90"/>
                        <wps:cNvSpPr/>
                        <wps:spPr>
                          <a:xfrm>
                            <a:off x="18150" y="3917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6" name="直接连接符 92"/>
                        <wps:cNvCnPr/>
                        <wps:spPr>
                          <a:xfrm>
                            <a:off x="18634" y="4150"/>
                            <a:ext cx="8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859F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05pt;margin-top:210.5pt;height:25pt;width:435.2pt;z-index:-1884403712;mso-width-relative:page;mso-height-relative:page;" coordorigin="18150,3917" coordsize="8704,500" o:gfxdata="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BIFpLDZAAAACgEAAA8AAAAAAAAA&#10;AQAgAAAAIgAAAGRycy9kb3ducmV2LnhtbFBLAQIUABQAAAAIAIdO4kDjGSdbLQMAAI0HAAAOAAAA&#10;AAAAAAEAIAAAACgBAABkcnMvZTJvRG9jLnhtbFBLBQYAAAAABgAGAFkBAADHBgAAAAA=&#10;">
                <o:lock v:ext="edit" aspectratio="f"/>
                <v:shape id="椭圆 90" o:spid="_x0000_s1026" o:spt="3" type="#_x0000_t3" style="position:absolute;left:18150;top:3917;height:500;width:500;v-text-anchor:middle;" fillcolor="#859F96" filled="t" stroked="f" coordsize="21600,21600" o:gfxdata="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weL8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92" o:spid="_x0000_s1026" o:spt="20" style="position:absolute;left:18634;top:4150;height:0;width:8220;" filled="f" stroked="t" coordsize="21600,21600" o:gfxdata="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1MIM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859F96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563584" behindDoc="0" locked="0" layoutInCell="1" allowOverlap="1">
                <wp:simplePos x="0" y="0"/>
                <wp:positionH relativeFrom="column">
                  <wp:posOffset>445135</wp:posOffset>
                </wp:positionH>
                <wp:positionV relativeFrom="paragraph">
                  <wp:posOffset>1393190</wp:posOffset>
                </wp:positionV>
                <wp:extent cx="5527040" cy="317500"/>
                <wp:effectExtent l="0" t="0" r="16510" b="6350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317500"/>
                          <a:chOff x="18150" y="3917"/>
                          <a:chExt cx="8704" cy="500"/>
                        </a:xfrm>
                      </wpg:grpSpPr>
                      <wps:wsp>
                        <wps:cNvPr id="90" name="椭圆 90"/>
                        <wps:cNvSpPr/>
                        <wps:spPr>
                          <a:xfrm>
                            <a:off x="18150" y="3917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59F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2" name="直接连接符 92"/>
                        <wps:cNvCnPr/>
                        <wps:spPr>
                          <a:xfrm>
                            <a:off x="18634" y="4150"/>
                            <a:ext cx="8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859F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05pt;margin-top:109.7pt;height:25pt;width:435.2pt;z-index:-1884403712;mso-width-relative:page;mso-height-relative:page;" coordorigin="18150,3917" coordsize="8704,500" o:gfxdata="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Ce1ux22QAAAAoBAAAPAAAAAAAA&#10;AAEAIAAAACIAAABkcnMvZG93bnJldi54bWxQSwECFAAUAAAACACHTuJA3dzk5S4DAACNBwAADgAA&#10;AAAAAAABACAAAAAoAQAAZHJzL2Uyb0RvYy54bWxQSwUGAAAAAAYABgBZAQAAyAYAAAAA&#10;">
                <o:lock v:ext="edit" aspectratio="f"/>
                <v:shape id="_x0000_s1026" o:spid="_x0000_s1026" o:spt="3" type="#_x0000_t3" style="position:absolute;left:18150;top:3917;height:500;width:500;v-text-anchor:middle;" fillcolor="#859F96" filled="t" stroked="f" coordsize="21600,21600" o:gfxdata="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a2QWS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18634;top:4150;height:0;width:8220;" filled="f" stroked="t" coordsize="21600,21600" o:gfxdata="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u/ED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859F96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8640" behindDoc="0" locked="0" layoutInCell="1" allowOverlap="1">
                <wp:simplePos x="0" y="0"/>
                <wp:positionH relativeFrom="column">
                  <wp:posOffset>497840</wp:posOffset>
                </wp:positionH>
                <wp:positionV relativeFrom="paragraph">
                  <wp:posOffset>1474470</wp:posOffset>
                </wp:positionV>
                <wp:extent cx="228600" cy="160655"/>
                <wp:effectExtent l="0" t="0" r="0" b="11430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8600" cy="1606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9.2pt;margin-top:116.1pt;height:12.65pt;width:18pt;z-index:-1884358656;mso-width-relative:page;mso-height-relative:page;" fillcolor="#FFFFFF [3212]" filled="t" stroked="f" coordsize="263,184" o:gfxdata="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39360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8020685</wp:posOffset>
                </wp:positionV>
                <wp:extent cx="175895" cy="175895"/>
                <wp:effectExtent l="0" t="0" r="14605" b="14605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758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w="255" h="255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9.35pt;margin-top:631.55pt;height:13.85pt;width:13.85pt;z-index:-1884327936;mso-width-relative:page;mso-height-relative:page;" fillcolor="#FFFFFF [3212]" filled="t" stroked="f" coordsize="255,255" o:gfxdata="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" path="m245,0c9,0,9,0,9,0c4,0,0,4,0,9c0,245,0,245,0,245c0,251,4,255,9,255c245,255,245,255,245,255c251,255,255,251,255,245c255,9,255,9,255,9c255,4,251,0,245,0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>
                <v:path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03520" behindDoc="0" locked="0" layoutInCell="1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2743835</wp:posOffset>
                </wp:positionV>
                <wp:extent cx="177800" cy="165735"/>
                <wp:effectExtent l="0" t="0" r="12700" b="698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7800" cy="1657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.25pt;margin-top:216.05pt;height:13.05pt;width:14pt;z-index:-1884363776;mso-width-relative:page;mso-height-relative:page;" fillcolor="#FFFFFF [3212]" filled="t" stroked="f" coordsize="120,112" o:gfxdata="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<v:path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64608" behindDoc="1" locked="0" layoutInCell="1" allowOverlap="1">
                <wp:simplePos x="0" y="0"/>
                <wp:positionH relativeFrom="column">
                  <wp:posOffset>-1212850</wp:posOffset>
                </wp:positionH>
                <wp:positionV relativeFrom="paragraph">
                  <wp:posOffset>-957580</wp:posOffset>
                </wp:positionV>
                <wp:extent cx="7673340" cy="10789285"/>
                <wp:effectExtent l="0" t="0" r="3810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640" y="201295"/>
                          <a:ext cx="7673340" cy="10789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5.5pt;margin-top:-75.4pt;height:849.55pt;width:604.2pt;z-index:1907248128;v-text-anchor:middle;mso-width-relative:page;mso-height-relative:page;" fillcolor="#FFFFFF [3212]" filled="t" stroked="f" coordsize="21600,21600" o:gfxdata="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rSmqDdwAAAAPAQAADwAAAAAAAAABACAAAAAiAAAAZHJzL2Rvd25yZXYueG1sUEsBAhQAFAAAAAgA&#10;h07iQPhZK2haAgAAiQQAAA4AAAAAAAAAAQAgAAAAKw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410645504" behindDoc="1" locked="0" layoutInCell="1" allowOverlap="1">
            <wp:simplePos x="0" y="0"/>
            <wp:positionH relativeFrom="column">
              <wp:posOffset>3815080</wp:posOffset>
            </wp:positionH>
            <wp:positionV relativeFrom="paragraph">
              <wp:posOffset>-1788160</wp:posOffset>
            </wp:positionV>
            <wp:extent cx="2677795" cy="2665730"/>
            <wp:effectExtent l="0" t="0" r="8255" b="1270"/>
            <wp:wrapNone/>
            <wp:docPr id="86" name="图片 86" descr="5eb50cd25a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5eb50cd25a02e"/>
                    <pic:cNvPicPr>
                      <a:picLocks noChangeAspect="1"/>
                    </pic:cNvPicPr>
                  </pic:nvPicPr>
                  <pic:blipFill>
                    <a:blip r:embed="rId4"/>
                    <a:srcRect l="65129" t="7517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777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41057996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1288415</wp:posOffset>
                </wp:positionV>
                <wp:extent cx="1000125" cy="457200"/>
                <wp:effectExtent l="0" t="0" r="0" b="0"/>
                <wp:wrapNone/>
                <wp:docPr id="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-49.55pt;margin-top:101.45pt;height:36pt;width:78.75pt;z-index:-1884387328;mso-width-relative:page;mso-height-relative:page;" filled="f" stroked="f" coordsize="21600,21600" o:gfxdata="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VtDzg1wAAAAoB&#10;AAAPAAAAAAAAAAEAIAAAACIAAABkcnMvZG93bnJldi54bWxQSwECFAAUAAAACACHTuJArHusUKoB&#10;AAAnAwAADgAAAAAAAAABACAAAAAmAQAAZHJzL2Uyb0RvYy54bWxQSwUGAAAAAAYABgBZAQAAQg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hAnsi="微软雅黑" w:eastAsia="微软雅黑"/>
                          <w:b/>
                          <w:color w:val="859F96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59F96"/>
                          <w:sz w:val="32"/>
                          <w:szCs w:val="32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3824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1755775</wp:posOffset>
                </wp:positionV>
                <wp:extent cx="6702425" cy="86296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425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  <w:t xml:space="preserve">2015.9-2019.6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广州大学                                  人力资源管理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  <w:t xml:space="preserve">/ 本科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宋体"/>
                                <w:color w:val="595959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  <w:t>管理学、西方经济学、劳动经济学、组织行为学、社会保障学、人力资源管理概论、绩效管理等。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1100" w:hanging="1100" w:hangingChars="5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7F7F7F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55pt;margin-top:138.25pt;height:67.95pt;width:527.75pt;z-index:-1884393472;mso-width-relative:page;mso-height-relative:page;" filled="f" stroked="f" coordsize="21600,21600" o:gfxdata="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znWu3QAAAAsBAAAPAAAAAAAAAAEAIAAAACIAAABkcnMvZG93bnJldi54bWxQSwECFAAU&#10;AAAACACHTuJA1yN/LiUCAAAoBAAADgAAAAAAAAABACAAAAAs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  <w:t xml:space="preserve">2015.9-2019.6      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广州大学                                  人力资源管理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  <w:t xml:space="preserve">/ 本科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 w:cs="宋体"/>
                          <w:color w:val="595959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  <w:t>管理学、西方经济学、劳动经济学、组织行为学、社会保障学、人力资源管理概论、绩效管理等。</w:t>
                      </w:r>
                    </w:p>
                    <w:p>
                      <w:pPr>
                        <w:adjustRightInd w:val="0"/>
                        <w:snapToGrid w:val="0"/>
                        <w:ind w:left="1100" w:hanging="1100" w:hangingChars="50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7F7F7F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80992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6734810</wp:posOffset>
                </wp:positionV>
                <wp:extent cx="6664325" cy="1000760"/>
                <wp:effectExtent l="0" t="0" r="0" b="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325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语言技能：大学</w:t>
                            </w: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英语CET-6，日常口语交流熟练，读写能力良好；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办公技能：</w:t>
                            </w: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熟练操作办公软件（Word﹑Excel﹑PowerPoint）；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技能证书：二</w:t>
                            </w: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级甲等普通话等级证书；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55pt;margin-top:530.3pt;height:78.8pt;width:524.75pt;z-index:-1884386304;mso-width-relative:page;mso-height-relative:page;" filled="f" stroked="f" coordsize="21600,21600" o:gfxdata="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Awlr3cAAAADQEAAA8AAAAAAAAAAQAgAAAAIgAAAGRycy9kb3ducmV2LnhtbFBLAQIU&#10;ABQAAAAIAIdO4kCzjoXpKAIAACs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语言技能：大学</w:t>
                      </w: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英语CET-6，日常口语交流熟练，读写能力良好；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办公技能：</w:t>
                      </w: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熟练操作办公软件（Word﹑Excel﹑PowerPoint）；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技能证书：二</w:t>
                      </w: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级甲等普通话等级证书；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5"/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484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6133465</wp:posOffset>
                </wp:positionV>
                <wp:extent cx="1112520" cy="457200"/>
                <wp:effectExtent l="0" t="0" r="0" b="0"/>
                <wp:wrapNone/>
                <wp:docPr id="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  <w:lang w:val="en-US" w:eastAsia="zh-CN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-49.55pt;margin-top:482.95pt;height:36pt;width:87.6pt;z-index:-1884392448;mso-width-relative:page;mso-height-relative:page;" filled="f" stroked="f" coordsize="21600,21600" o:gfxdata="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yLBAatcAAAALAQAADwAAAAAAAAABACAA&#10;AAAiAAAAZHJzL2Rvd25yZXYueG1sUEsBAhQAFAAAAAgAh07iQIX24DecAQAAEAMAAA4AAAAAAAAA&#10;AQAgAAAAJ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hAnsi="微软雅黑" w:eastAsia="微软雅黑"/>
                          <w:b/>
                          <w:color w:val="859F96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59F96"/>
                          <w:sz w:val="32"/>
                          <w:szCs w:val="32"/>
                          <w:lang w:val="en-US" w:eastAsia="zh-CN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8944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3107055</wp:posOffset>
                </wp:positionV>
                <wp:extent cx="6601460" cy="2986405"/>
                <wp:effectExtent l="0" t="0" r="0" b="0"/>
                <wp:wrapNone/>
                <wp:docPr id="4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1460" cy="298640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2019.7~至今                   广州科技有限公司                                    HR助理                              工作内容：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  <w:t>协助公司员工活动、年会等各类活动的组织和策划；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  <w:t xml:space="preserve"> 协助协议酒店预订，来访客户的接待，行政公文的拟订和通知；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  <w:t xml:space="preserve"> 负责前台电话的接听和转接；负责快递、邮件的收发。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hint="default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2019.3~2019.6                广州大学学生办公室                                人事部助理                             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工作内容：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  <w:t>协助老师核对学生奖学金申请表及名单，对各部门的工作进行绩效考核；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  <w:t>协助分发各学院一周工作事宜表，接听电话，复印资料；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  <w:lang w:eastAsia="zh-CN"/>
                              </w:rPr>
                              <w:t>工作期间完成各项工作，受到学校老师和同学们的一致好评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  <w:t>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margin-left:-49.55pt;margin-top:244.65pt;height:235.15pt;width:519.8pt;z-index:-1884388352;v-text-anchor:middle;mso-width-relative:page;mso-height-relative:page;" filled="f" stroked="f" coordsize="21600,21600" o:gfxdata="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psgk3aAAAACwEAAA8AAAAAAAAAAQAgAAAAIgAA&#10;AGRycy9kb3ducmV2LnhtbFBLAQIUABQAAAAIAIdO4kBWVbxTPwIAAFgEAAAOAAAAAAAAAAEAIAAA&#10;ACkBAABkcnMvZTJvRG9jLnhtbFBLBQYAAAAABgAGAFkBAADaBQAAAAA=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2019.7~至今                   广州科技有限公司                                    HR助理                              工作内容：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  <w:t>协助公司员工活动、年会等各类活动的组织和策划；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  <w:t xml:space="preserve"> 协助协议酒店预订，来访客户的接待，行政公文的拟订和通知；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  <w:t xml:space="preserve"> 负责前台电话的接听和转接；负责快递、邮件的收发。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hint="default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2019.3~2019.6                广州大学学生办公室                                人事部助理                             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工作内容：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  <w:t>协助老师核对学生奖学金申请表及名单，对各部门的工作进行绩效考核；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  <w:t>协助分发各学院一周工作事宜表，接听电话，复印资料；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  <w:lang w:eastAsia="zh-CN"/>
                        </w:rPr>
                        <w:t>工作期间完成各项工作，受到学校老师和同学们的一致好评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  <w:t>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fill="FFFEFE"/>
                          <w:lang w:val="en-US" w:eastAsia="zh-CN" w:bidi="ar-S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6896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2590165</wp:posOffset>
                </wp:positionV>
                <wp:extent cx="1112520" cy="476250"/>
                <wp:effectExtent l="0" t="0" r="0" b="0"/>
                <wp:wrapNone/>
                <wp:docPr id="3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  <w:lang w:val="en-US" w:eastAsia="zh-CN"/>
                              </w:rPr>
                              <w:t>实践经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-49.55pt;margin-top:203.95pt;height:37.5pt;width:87.6pt;z-index:-1884390400;mso-width-relative:page;mso-height-relative:page;" filled="f" stroked="f" coordsize="21600,21600" o:gfxdata="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7WAGI1wAAAAoBAAAPAAAAAAAAAAEAIAAA&#10;ACIAAABkcnMvZG93bnJldi54bWxQSwECFAAUAAAACACHTuJAjFJ6i5sBAAAQAwAADgAAAAAAAAAB&#10;ACAAAAAm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hAnsi="微软雅黑" w:eastAsia="微软雅黑"/>
                          <w:b/>
                          <w:color w:val="859F96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59F96"/>
                          <w:sz w:val="32"/>
                          <w:szCs w:val="32"/>
                          <w:lang w:val="en-US" w:eastAsia="zh-CN"/>
                        </w:rPr>
                        <w:t>实践经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59F96"/>
                          <w:sz w:val="32"/>
                          <w:szCs w:val="32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5872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8422005</wp:posOffset>
                </wp:positionV>
                <wp:extent cx="6707505" cy="89281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7505" cy="892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fill="FFFEFE"/>
                                <w:lang w:val="en-US" w:eastAsia="zh-CN"/>
                              </w:rPr>
                              <w:t>本人性格积极向上，工作积极主动，具有良好的人际理解力和沟通能力，能够接受高强度工作压力，能够自我激励；英语听说读写能力良好，可以顺畅的处理英语邮件，与外籍员工完成日常英语交流；良好的职业道德与操守，具有较强的沟通协调能力；能良好的解决各种人事矛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55pt;margin-top:663.15pt;height:70.3pt;width:528.15pt;z-index:-1884391424;mso-width-relative:page;mso-height-relative:page;" filled="f" stroked="f" coordsize="21600,21600" o:gfxdata="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YY57qN0AAAANAQAADwAAAAAAAAABACAAAAAiAAAAZHJzL2Rvd25yZXYueG1sUEsBAhQA&#10;FAAAAAgAh07iQLj5bQcmAgAAKAQAAA4AAAAAAAAAAQAgAAAAL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fill="FFFEFE"/>
                          <w:lang w:val="en-US" w:eastAsia="zh-CN"/>
                        </w:rPr>
                        <w:t>本人性格积极向上，工作积极主动，具有良好的人际理解力和沟通能力，能够接受高强度工作压力，能够自我激励；英语听说读写能力良好，可以顺畅的处理英语邮件，与外籍员工完成日常英语交流；良好的职业道德与操守，具有较强的沟通协调能力；能良好的解决各种人事矛盾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77920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7884160</wp:posOffset>
                </wp:positionV>
                <wp:extent cx="1046480" cy="457200"/>
                <wp:effectExtent l="0" t="0" r="0" b="0"/>
                <wp:wrapNone/>
                <wp:docPr id="4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59F96"/>
                                <w:sz w:val="32"/>
                                <w:szCs w:val="32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-49.55pt;margin-top:620.8pt;height:36pt;width:82.4pt;z-index:-1884389376;mso-width-relative:page;mso-height-relative:page;" filled="f" stroked="f" coordsize="21600,21600" o:gfxdata="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ATurQ9kAAAAMAQAADwAAAAAAAAABACAA&#10;AAAiAAAAZHJzL2Rvd25yZXYueG1sUEsBAhQAFAAAAAgAh07iQPHnelOaAQAAEAMAAA4AAAAAAAAA&#10;AQAgAAAAK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hAnsi="微软雅黑" w:eastAsia="微软雅黑"/>
                          <w:b/>
                          <w:color w:val="859F96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59F96"/>
                          <w:sz w:val="32"/>
                          <w:szCs w:val="32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35264" behindDoc="0" locked="0" layoutInCell="1" allowOverlap="1">
                <wp:simplePos x="0" y="0"/>
                <wp:positionH relativeFrom="column">
                  <wp:posOffset>7061200</wp:posOffset>
                </wp:positionH>
                <wp:positionV relativeFrom="paragraph">
                  <wp:posOffset>297815</wp:posOffset>
                </wp:positionV>
                <wp:extent cx="90805" cy="90805"/>
                <wp:effectExtent l="0" t="0" r="4445" b="4445"/>
                <wp:wrapNone/>
                <wp:docPr id="49" name="椭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04200" y="1212215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93B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86" o:spid="_x0000_s1026" o:spt="3" type="#_x0000_t3" style="position:absolute;left:0pt;margin-left:556pt;margin-top:23.45pt;height:7.15pt;width:7.15pt;z-index:-1884332032;v-text-anchor:middle;mso-width-relative:page;mso-height-relative:page;" fillcolor="#93BFE0" filled="t" stroked="f" coordsize="21600,21600" o:gfxdata="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4bCa7aAAAACwEAAA8AAAAAAAAAAQAgAAAAIgAAAGRycy9kb3ducmV2LnhtbFBLAQIUABQAAAAI&#10;AIdO4kBapXCuXQIAAIsEAAAOAAAAAAAAAAEAIAAAACk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1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410612736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-301625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字魂95号-手刻宋" w:hAnsi="字魂95号-手刻宋" w:eastAsia="字魂95号-手刻宋" w:cs="字魂95号-手刻宋"/>
                                <w:b w:val="0"/>
                                <w:bCs w:val="0"/>
                                <w:color w:val="859F96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05pt;margin-top:-23.75pt;height:71.4pt;width:129.15pt;z-index:-1884354560;mso-width-relative:page;mso-height-relative:page;" filled="f" stroked="f" coordsize="21600,21600" o:gfxdata="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BlYT5t0AAAAKAQAADwAAAAAAAAABACAA&#10;AAAiAAAAZHJzL2Rvd25yZXYueG1sUEsBAhQAFAAAAAgAh07iQCo38XWWAQAADAMAAA4AAAAAAAAA&#10;AQAgAAAALAEAAGRycy9lMm9Eb2MueG1sUEsFBgAAAAAGAAYAWQEAADQ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字魂95号-手刻宋" w:hAnsi="字魂95号-手刻宋" w:eastAsia="字魂95号-手刻宋" w:cs="字魂95号-手刻宋"/>
                          <w:b w:val="0"/>
                          <w:bCs w:val="0"/>
                          <w:color w:val="859F96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11712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人力资源管理专业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人力资源管理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人力资源管理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人力资源管理有很多方面需要学习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人力资源管理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2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李晓丽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2pt;margin-top:82.1pt;height:631.55pt;width:513.75pt;z-index:-1884355584;mso-width-relative:page;mso-height-relative:page;" filled="f" stroked="f" coordsize="21600,21600" o:gfxdata="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LNymNtoAAAAMAQAADwAAAAAA&#10;AAABACAAAAAiAAAAZHJzL2Rvd25yZXYueG1sUEsBAhQAFAAAAAgAh07iQId7RYjYAQAAjAMAAA4A&#10;AAAAAAAAAQAgAAAAKQEAAGRycy9lMm9Eb2MueG1sUEsFBgAAAAAGAAYAWQEAAHM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2"/>
                        <w:spacing w:before="0" w:beforeAutospacing="0" w:after="0" w:afterAutospacing="0" w:line="420" w:lineRule="exact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人力资源管理专业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作为一名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人力资源管理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人力资源管理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我知道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人力资源管理有很多方面需要学习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人力资源管理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2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 xml:space="preserve">     李晓丽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  <w:color w:val="525252"/>
          <w:lang w:eastAsia="zh-CN"/>
        </w:rPr>
        <w:drawing>
          <wp:anchor distT="0" distB="0" distL="114300" distR="114300" simplePos="0" relativeHeight="2410607616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410645504" behindDoc="1" locked="0" layoutInCell="1" allowOverlap="1">
            <wp:simplePos x="0" y="0"/>
            <wp:positionH relativeFrom="column">
              <wp:posOffset>3815080</wp:posOffset>
            </wp:positionH>
            <wp:positionV relativeFrom="paragraph">
              <wp:posOffset>-1788160</wp:posOffset>
            </wp:positionV>
            <wp:extent cx="2677795" cy="2665730"/>
            <wp:effectExtent l="0" t="0" r="8255" b="1270"/>
            <wp:wrapNone/>
            <wp:docPr id="104" name="图片 104" descr="5eb50cd25a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5eb50cd25a02e"/>
                    <pic:cNvPicPr>
                      <a:picLocks noChangeAspect="1"/>
                    </pic:cNvPicPr>
                  </pic:nvPicPr>
                  <pic:blipFill>
                    <a:blip r:embed="rId4"/>
                    <a:srcRect l="65129" t="7517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777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10688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5.25pt;margin-top:-72.6pt;height:861.9pt;width:616.9pt;z-index:1907294208;mso-width-relative:page;mso-height-relative:page;" fillcolor="#FFFFFF" filled="t" stroked="f" coordsize="21600,21600" o:gfxdata="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FDVEhLfAAAADwEA&#10;AA8AAAAAAAAAAQAgAAAAIgAAAGRycy9kb3ducmV2LnhtbFBLAQIUABQAAAAIAIdO4kAPbk7ZoQEA&#10;AB8DAAAOAAAAAAAAAAEAIAAAAC4BAABkcnMvZTJvRG9jLnhtbFBLBQYAAAAABgAGAFkBAABBBQAA&#10;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410586112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661670</wp:posOffset>
                </wp:positionV>
                <wp:extent cx="6638925" cy="647700"/>
                <wp:effectExtent l="0" t="0" r="0" b="0"/>
                <wp:wrapNone/>
                <wp:docPr id="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如何写好一份好的简历，在众多的简历出类拔尖，要注意以下几点：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52.1pt;height:51pt;width:522.75pt;z-index:-1884381184;mso-width-relative:page;mso-height-relative:page;" filled="f" stroked="f" coordsize="21600,21600" o:gfxdata="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dvqDNsAAAAMAQAADwAAAAAAAAABACAAAAAiAAAAZHJzL2Rvd25yZXYueG1sUEsBAhQAFAAA&#10;AAgAh07iQEcEbp0lAgAAJw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如何写好一份好的简历，在众多的简历出类拔尖，要注意以下几点：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88160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4693285</wp:posOffset>
                </wp:positionV>
                <wp:extent cx="6217920" cy="1981835"/>
                <wp:effectExtent l="0" t="0" r="0" b="0"/>
                <wp:wrapNone/>
                <wp:docPr id="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B工作经历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用简洁明了的语言，把经历的事情描述清楚，你在什么样的环境和背景下，达成了什么样的效果。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过往的经历描述，尽量用简洁的词汇和关健词，让HR在短时间内了解。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写完经历，可以写你在什么地方学到什么东西，简单总结一下。企业招聘，更看重个人的成长性，是否会在工作中反思，是否自我学习快速达到成长的效绩。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369.55pt;height:156.05pt;width:489.6pt;z-index:-1884379136;mso-width-relative:page;mso-height-relative:page;" filled="f" stroked="f" coordsize="21600,21600" o:gfxdata="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iHUl7dAAAADAEAAA8AAAAAAAAAAQAgAAAAIgAAAGRycy9kb3ducmV2LnhtbFBLAQIU&#10;ABQAAAAIAIdO4kAevMIPJwIAACg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B工作经历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用简洁明了的语言，把经历的事情描述清楚，你在什么样的环境和背景下，达成了什么样的效果。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过往的经历描述，尽量用简洁的词汇和关健词，让HR在短时间内了解。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写完经历，可以写你在什么地方学到什么东西，简单总结一下。企业招聘，更看重个人的成长性，是否会在工作中反思，是否自我学习快速达到成长的效绩。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840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1787525</wp:posOffset>
                </wp:positionV>
                <wp:extent cx="6217920" cy="683260"/>
                <wp:effectExtent l="0" t="0" r="0" b="0"/>
                <wp:wrapNone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简历的风格很重要，HR第一眼看到的不是内容，也不是照片，而是风格和排版。风格要统一，排版要整体美观，要有自己的亮点，会让你的简历在短时间内取胜。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140.75pt;height:53.8pt;width:489.6pt;z-index:-1884383232;mso-width-relative:page;mso-height-relative:page;" filled="f" stroked="f" coordsize="21600,21600" o:gfxdata="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w8zzV3AAAAAsBAAAPAAAAAAAAAAEAIAAAACIAAABkcnMvZG93bnJldi54bWxQSwECFAAU&#10;AAAACACHTuJAtdKE3SYCAAAn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简历的风格很重要，HR第一眼看到的不是内容，也不是照片，而是风格和排版。风格要统一，排版要整体美观，要有自己的亮点，会让你的简历在短时间内取胜。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9942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2536825</wp:posOffset>
                </wp:positionV>
                <wp:extent cx="1995170" cy="405765"/>
                <wp:effectExtent l="0" t="0" r="0" b="0"/>
                <wp:wrapNone/>
                <wp:docPr id="7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405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简历的经历描述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199.75pt;height:31.95pt;width:157.1pt;z-index:-1884367872;mso-width-relative:page;mso-height-relative:page;" filled="f" stroked="f" coordsize="21600,21600" o:gfxdata="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ades73QAAAAsBAAAPAAAAAAAAAAEAIAAAACIAAABkcnMvZG93bnJldi54bWxQSwECFAAU&#10;AAAACACHTuJA56JOaCUCAAAnBAAADgAAAAAAAAABACAAAAAs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简历的经历描述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90208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6762750</wp:posOffset>
                </wp:positionV>
                <wp:extent cx="1920240" cy="405765"/>
                <wp:effectExtent l="0" t="0" r="0" b="0"/>
                <wp:wrapNone/>
                <wp:docPr id="7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05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简历的兴趣爱好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532.5pt;height:31.95pt;width:151.2pt;z-index:-1884377088;mso-width-relative:page;mso-height-relative:page;" filled="f" stroked="f" coordsize="21600,21600" o:gfxdata="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CrzB+7cAAAADQEAAA8AAAAAAAAAAQAgAAAAIgAAAGRycy9kb3ducmV2LnhtbFBLAQIUABQA&#10;AAAIAIdO4kBNJwZqJQIAACcEAAAOAAAAAAAAAAEAIAAAACs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简历的兴趣爱好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8918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7249160</wp:posOffset>
                </wp:positionV>
                <wp:extent cx="6291580" cy="683260"/>
                <wp:effectExtent l="0" t="0" r="0" b="0"/>
                <wp:wrapNone/>
                <wp:docPr id="7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58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兴趣爱好要写强项，一般写两到三点就好。弱项不要写，避免HR面试完的时候，会找一些话题跟你聊天，回答不出的尴尬现象，对面试造成不利。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570.8pt;height:53.8pt;width:495.4pt;z-index:-1884378112;mso-width-relative:page;mso-height-relative:page;" filled="f" stroked="f" coordsize="21600,21600" o:gfxdata="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WyHnid0AAAANAQAADwAAAAAAAAABACAAAAAiAAAAZHJzL2Rvd25yZXYueG1sUEsBAhQA&#10;FAAAAAgAh07iQKAyQtkmAgAAJwQAAA4AAAAAAAAAAQAgAAAAL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兴趣爱好要写强项，一般写两到三点就好。弱项不要写，避免HR面试完的时候，会找一些话题跟你聊天，回答不出的尴尬现象，对面试造成不利。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91232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8081645</wp:posOffset>
                </wp:positionV>
                <wp:extent cx="6407785" cy="683260"/>
                <wp:effectExtent l="0" t="0" r="0" b="0"/>
                <wp:wrapNone/>
                <wp:docPr id="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785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综上以上几点，在简历的制作过程中，更加凸现在的个性特征。让简历简而不简，突出重围。增加就业机会。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636.35pt;height:53.8pt;width:504.55pt;z-index:-1884376064;mso-width-relative:page;mso-height-relative:page;" filled="f" stroked="f" coordsize="21600,21600" o:gfxdata="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50/hT94AAAANAQAADwAAAAAAAAABACAAAAAiAAAAZHJzL2Rvd25yZXYueG1sUEsBAhQA&#10;FAAAAAgAh07iQOSIIdclAgAAJwQAAA4AAAAAAAAAAQAgAAAAL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综上以上几点，在简历的制作过程中，更加凸现在的个性特征。让简历简而不简，突出重围。增加就业机会。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87136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3050540</wp:posOffset>
                </wp:positionV>
                <wp:extent cx="6272530" cy="1614805"/>
                <wp:effectExtent l="0" t="0" r="0" b="0"/>
                <wp:wrapNone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2530" cy="161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A.获奖经历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1. 为了给自已的简历加分，很多同学在大学期间获得奖项，都写了上去，但从HR的角度来看，简历几乎都写了获奖经历，没有特殊性。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2. 所以为了更好地表现出来你有什么特别之处，可以强调奖励的级别和特殊性，用具体的数字表现出来，更能吸引HR的注意，增加对你的认可。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240.2pt;height:127.15pt;width:493.9pt;z-index:-1884380160;mso-width-relative:page;mso-height-relative:page;" filled="f" stroked="f" coordsize="21600,21600" o:gfxdata="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lsAst0AAAALAQAADwAAAAAAAAABACAAAAAiAAAAZHJzL2Rvd25yZXYueG1sUEsBAhQA&#10;FAAAAAgAh07iQKRy3fMmAgAAKAQAAA4AAAAAAAAAAQAgAAAAL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A.获奖经历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1. 为了给自已的简历加分，很多同学在大学期间获得奖项，都写了上去，但从HR的角度来看，简历几乎都写了获奖经历，没有特殊性。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2. 所以为了更好地表现出来你有什么特别之处，可以强调奖励的级别和特殊性，用具体的数字表现出来，更能吸引HR的注意，增加对你的认可。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592256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1207770</wp:posOffset>
                </wp:positionV>
                <wp:extent cx="2014855" cy="516255"/>
                <wp:effectExtent l="0" t="0" r="0" b="0"/>
                <wp:wrapNone/>
                <wp:docPr id="1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简历的风格和排版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1.3pt;margin-top:95.1pt;height:40.65pt;width:158.65pt;z-index:-1884375040;mso-width-relative:page;mso-height-relative:page;" filled="f" stroked="f" coordsize="21600,21600" o:gfxdata="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3FATddsAAAALAQAADwAAAAAAAAABACAAAAAiAAAAZHJzL2Rvd25yZXYueG1sUEsBAhQAFAAA&#10;AAgAh07iQHL4gmAlAgAAKA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简历的风格和排版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585088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1256030</wp:posOffset>
                </wp:positionV>
                <wp:extent cx="6800850" cy="5963920"/>
                <wp:effectExtent l="7620" t="7620" r="11430" b="10160"/>
                <wp:wrapNone/>
                <wp:docPr id="23" name="组合 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5963920"/>
                          <a:chOff x="14649" y="20803"/>
                          <a:chExt cx="10710" cy="9392"/>
                        </a:xfrm>
                        <a:solidFill>
                          <a:srgbClr val="859F96"/>
                        </a:solidFill>
                      </wpg:grpSpPr>
                      <wpg:grpSp>
                        <wpg:cNvPr id="9" name="组合 1448"/>
                        <wpg:cNvGrpSpPr/>
                        <wpg:grpSpPr>
                          <a:xfrm>
                            <a:off x="14649" y="29521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>
                          <wps:cNvPr id="14" name="椭圆 1449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7" name="直线 1450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9" name="组合 1445"/>
                        <wpg:cNvGrpSpPr/>
                        <wpg:grpSpPr>
                          <a:xfrm>
                            <a:off x="14649" y="22921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>
                          <wps:cNvPr id="18" name="椭圆 1446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20" name="直线 1447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2" name="组合 1444"/>
                        <wpg:cNvGrpSpPr/>
                        <wpg:grpSpPr>
                          <a:xfrm>
                            <a:off x="14649" y="20803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>
                          <wps:cNvPr id="28" name="椭圆 1431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39" name="直线 1443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 cap="flat" cmpd="sng">
                              <a:solidFill>
                                <a:srgbClr val="859F9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540" o:spid="_x0000_s1026" o:spt="203" style="position:absolute;left:0pt;margin-left:-59.25pt;margin-top:98.9pt;height:469.6pt;width:535.5pt;z-index:-1884382208;mso-width-relative:page;mso-height-relative:page;" coordorigin="14649,20803" coordsize="10710,9392" o:gfxdata="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AQTAwvbAAAADQEAAA8AAAAAAAAAAQAgAAAAIgAAAGRycy9k&#10;b3ducmV2LnhtbFBLAQIUABQAAAAIAIdO4kDtFG03jgMAAPkTAAAOAAAAAAAAAAEAIAAAACoBAABk&#10;cnMvZTJvRG9jLnhtbFBLBQYAAAAABgAGAFkBAAAqBwAAAAA=&#10;">
                <o:lock v:ext="edit" aspectratio="f"/>
                <v:group id="组合 1448" o:spid="_x0000_s1026" o:spt="203" style="position:absolute;left:14649;top:29521;height:674;width:10710;" coordorigin="3558,72166" coordsize="10710,674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椭圆 1449" o:spid="_x0000_s1026" o:spt="3" type="#_x0000_t3" style="position:absolute;left:3558;top:72166;height:675;width:675;" filled="t" stroked="t" coordsize="21600,21600" o:gfxdata="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Rb24a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.25pt" color="#859F96" joinstyle="round"/>
                    <v:imagedata o:title=""/>
                    <o:lock v:ext="edit" aspectratio="f"/>
                  </v:shape>
                  <v:line id="直线 1450" o:spid="_x0000_s1026" o:spt="20" style="position:absolute;left:3994;top:72785;height:1;width:10275;" filled="t" stroked="t" coordsize="21600,21600" o:gfxdata="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Tlwa7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.25pt" color="#859F96" joinstyle="round"/>
                    <v:imagedata o:title=""/>
                    <o:lock v:ext="edit" aspectratio="f"/>
                  </v:line>
                </v:group>
                <v:group id="组合 1445" o:spid="_x0000_s1026" o:spt="203" style="position:absolute;left:14649;top:22921;height:674;width:10710;" coordorigin="3558,72166" coordsize="10710,674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1446" o:spid="_x0000_s1026" o:spt="3" type="#_x0000_t3" style="position:absolute;left:3558;top:72166;height:675;width:675;" filled="t" stroked="t" coordsize="21600,21600" o:gfxdata="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FtGD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.25pt" color="#859F96" joinstyle="round"/>
                    <v:imagedata o:title=""/>
                    <o:lock v:ext="edit" aspectratio="f"/>
                  </v:shape>
                  <v:line id="直线 1447" o:spid="_x0000_s1026" o:spt="20" style="position:absolute;left:3994;top:72785;height:1;width:10275;" filled="t" stroked="t" coordsize="21600,21600" o:gfxdata="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LwiorgAAADbAAAA&#10;DwAAAAAAAAABACAAAAAiAAAAZHJzL2Rvd25yZXYueG1sUEsBAhQAFAAAAAgAh07iQDMvBZ47AAAA&#10;OQAAABAAAAAAAAAAAQAgAAAABwEAAGRycy9zaGFwZXhtbC54bWxQSwUGAAAAAAYABgBbAQAAsQMA&#10;AAAA&#10;">
                    <v:fill on="t" focussize="0,0"/>
                    <v:stroke weight="1.25pt" color="#859F96" joinstyle="round"/>
                    <v:imagedata o:title=""/>
                    <o:lock v:ext="edit" aspectratio="f"/>
                  </v:line>
                </v:group>
                <v:group id="组合 1444" o:spid="_x0000_s1026" o:spt="203" style="position:absolute;left:14649;top:20803;height:674;width:10710;" coordorigin="3558,72166" coordsize="10710,674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椭圆 1431" o:spid="_x0000_s1026" o:spt="3" type="#_x0000_t3" style="position:absolute;left:3558;top:72166;height:675;width:675;" filled="t" stroked="t" coordsize="21600,21600" o:gfxdata="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3obPrgAAADbAAAA&#10;DwAAAAAAAAABACAAAAAiAAAAZHJzL2Rvd25yZXYueG1sUEsBAhQAFAAAAAgAh07iQDMvBZ47AAAA&#10;OQAAABAAAAAAAAAAAQAgAAAABwEAAGRycy9zaGFwZXhtbC54bWxQSwUGAAAAAAYABgBbAQAAsQMA&#10;AAAA&#10;">
                    <v:fill on="t" focussize="0,0"/>
                    <v:stroke weight="1.25pt" color="#859F96" joinstyle="round"/>
                    <v:imagedata o:title=""/>
                    <o:lock v:ext="edit" aspectratio="f"/>
                  </v:shape>
                  <v:line id="直线 1443" o:spid="_x0000_s1026" o:spt="20" style="position:absolute;left:3994;top:72785;height:1;width:10275;" filled="t" stroked="t" coordsize="21600,21600" o:gfxdata="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fHeK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.25pt" color="#859F96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83040" behindDoc="1" locked="0" layoutInCell="1" allowOverlap="1">
                <wp:simplePos x="0" y="0"/>
                <wp:positionH relativeFrom="column">
                  <wp:posOffset>-1156970</wp:posOffset>
                </wp:positionH>
                <wp:positionV relativeFrom="paragraph">
                  <wp:posOffset>-938530</wp:posOffset>
                </wp:positionV>
                <wp:extent cx="7772400" cy="10800715"/>
                <wp:effectExtent l="0" t="0" r="0" b="635"/>
                <wp:wrapNone/>
                <wp:docPr id="6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  <a:tileRect/>
                        </a:grad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28" o:spid="_x0000_s1026" o:spt="1" style="position:absolute;left:0pt;margin-left:-91.1pt;margin-top:-73.9pt;height:850.45pt;width:612pt;z-index:1907266560;mso-width-relative:page;mso-height-relative:page;" fillcolor="#FFFFFF" filled="t" stroked="f" coordsize="21600,21600" o:gfxdata="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ycxzt2wAAAA8B&#10;AAAPAAAAAAAAAAEAIAAAACIAAABkcnMvZG93bnJldi54bWxQSwECFAAUAAAACACHTuJA3oitSd8B&#10;AACzAwAADgAAAAAAAAABACAAAAAqAQAAZHJzL2Uyb0RvYy54bWxQSwUGAAAAAAYABgBZAQAAewUA&#10;AAAA&#10;">
                <v:fill type="gradient" on="t" color2="#FFFFFF" angle="90" focus="100%" focussize="0,0">
                  <o:fill type="gradientUnscaled" v:ext="backwardCompatible"/>
                </v:fill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95328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1167765</wp:posOffset>
                </wp:positionV>
                <wp:extent cx="394970" cy="478155"/>
                <wp:effectExtent l="0" t="0" r="0" b="0"/>
                <wp:wrapNone/>
                <wp:docPr id="1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8.5pt;margin-top:91.95pt;height:37.65pt;width:31.1pt;z-index:-1884371968;mso-width-relative:page;mso-height-relative:page;" filled="f" stroked="f" coordsize="21600,21600" o:gfxdata="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AcO4R3AAAAAwBAAAPAAAAAAAAAAEAIAAAACIAAABkcnMvZG93bnJldi54bWxQSwEC&#10;FAAUAAAACACHTuJANqGSaLcBAAA9AwAADgAAAAAAAAABACAAAAAr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94304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-346075</wp:posOffset>
                </wp:positionV>
                <wp:extent cx="3274695" cy="604520"/>
                <wp:effectExtent l="0" t="0" r="0" b="0"/>
                <wp:wrapNone/>
                <wp:docPr id="154" name="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74695" cy="6045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color w:val="FFFFFF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</w:rPr>
                              <w:t>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历小技巧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rect id="18" o:spid="_x0000_s1026" o:spt="1" style="position:absolute;left:0pt;flip:x;margin-left:82pt;margin-top:-27.25pt;height:47.6pt;width:257.85pt;z-index:-1884372992;mso-width-relative:page;mso-height-relative:page;" filled="f" stroked="f" coordsize="21600,21600" o:gfxdata="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XvlSrZAAAACgEAAA8AAAAAAAAAAQAgAAAAIgAAAGRycy9kb3ducmV2LnhtbFBLAQIUABQA&#10;AAAIAIdO4kBlKrfdtgEAAFoDAAAOAAAAAAAAAAEAIAAAACgBAABkcnMvZTJvRG9jLnhtbFBLBQYA&#10;AAAABgAGAFkBAABQBQAAAAA=&#10;">
                <v:fill on="f" focussize="0,0"/>
                <v:stroke on="f" weight="1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hint="eastAsia" w:ascii="微软雅黑" w:hAnsi="微软雅黑" w:eastAsia="微软雅黑" w:cs="微软雅黑"/>
                          <w:color w:val="FFFFFF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</w:rPr>
                        <w:t>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  <w:lang w:eastAsia="zh-CN"/>
                        </w:rPr>
                        <w:t>历小技巧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93280" behindDoc="0" locked="0" layoutInCell="1" allowOverlap="1">
                <wp:simplePos x="0" y="0"/>
                <wp:positionH relativeFrom="column">
                  <wp:posOffset>-760095</wp:posOffset>
                </wp:positionH>
                <wp:positionV relativeFrom="paragraph">
                  <wp:posOffset>-156210</wp:posOffset>
                </wp:positionV>
                <wp:extent cx="6874510" cy="447675"/>
                <wp:effectExtent l="0" t="0" r="2540" b="9525"/>
                <wp:wrapNone/>
                <wp:docPr id="43" name="矩形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4510" cy="447675"/>
                        </a:xfrm>
                        <a:prstGeom prst="rect">
                          <a:avLst/>
                        </a:prstGeom>
                        <a:solidFill>
                          <a:srgbClr val="859F96"/>
                        </a:solidFill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1419" o:spid="_x0000_s1026" o:spt="1" style="position:absolute;left:0pt;margin-left:-59.85pt;margin-top:-12.3pt;height:35.25pt;width:541.3pt;z-index:-1884374016;mso-width-relative:page;mso-height-relative:page;" fillcolor="#859F96" filled="t" stroked="f" coordsize="21600,21600" o:gfxdata="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lhrr82gAAAAsBAAAPAAAAAAAAAAEAIAAAACIAAABkcnMvZG93bnJldi54bWxQ&#10;SwECFAAUAAAACACHTuJA4FpLmrwBAABEAwAADgAAAAAAAAABACAAAAApAQAAZHJzL2Uyb0RvYy54&#10;bWxQSwUGAAAAAAYABgBZAQAAVwUAAAAA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41059635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-153035</wp:posOffset>
            </wp:positionV>
            <wp:extent cx="918845" cy="457835"/>
            <wp:effectExtent l="9525" t="9525" r="24130" b="27940"/>
            <wp:wrapNone/>
            <wp:docPr id="45" name="图片 2" descr="QQ图片2018102323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QQ图片201810232333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4578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98400" behindDoc="0" locked="0" layoutInCell="1" allowOverlap="1">
                <wp:simplePos x="0" y="0"/>
                <wp:positionH relativeFrom="column">
                  <wp:posOffset>-753745</wp:posOffset>
                </wp:positionH>
                <wp:positionV relativeFrom="paragraph">
                  <wp:posOffset>6712585</wp:posOffset>
                </wp:positionV>
                <wp:extent cx="394970" cy="478155"/>
                <wp:effectExtent l="0" t="0" r="0" b="0"/>
                <wp:wrapNone/>
                <wp:docPr id="1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9.35pt;margin-top:528.55pt;height:37.65pt;width:31.1pt;z-index:-1884368896;mso-width-relative:page;mso-height-relative:page;" filled="f" stroked="f" coordsize="21600,21600" o:gfxdata="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/iRSLeAAAADgEAAA8AAAAAAAAAAQAgAAAAIgAAAGRycy9kb3ducmV2LnhtbFBL&#10;AQIUABQAAAAIAIdO4kC6E1SPtwEAAD0DAAAOAAAAAAAAAAEAIAAAAC0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5973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2497455</wp:posOffset>
                </wp:positionV>
                <wp:extent cx="394970" cy="478155"/>
                <wp:effectExtent l="0" t="0" r="0" b="0"/>
                <wp:wrapNone/>
                <wp:docPr id="1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0.3pt;margin-top:196.65pt;height:37.65pt;width:31.1pt;z-index:-1884369920;mso-width-relative:page;mso-height-relative:page;" filled="f" stroked="f" coordsize="21600,21600" o:gfxdata="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rVivPdAAAADAEAAA8AAAAAAAAAAQAgAAAAIgAAAGRycy9kb3ducmV2LnhtbFBL&#10;AQIUABQAAAAIAIdO4kAUcDwWuAEAAD0DAAAOAAAAAAAAAAEAIAAAACw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sz w:val="21"/>
        </w:rPr>
        <w:drawing>
          <wp:anchor distT="0" distB="0" distL="114300" distR="114300" simplePos="0" relativeHeight="2410644480" behindDoc="0" locked="0" layoutInCell="1" allowOverlap="1">
            <wp:simplePos x="0" y="0"/>
            <wp:positionH relativeFrom="column">
              <wp:posOffset>-583565</wp:posOffset>
            </wp:positionH>
            <wp:positionV relativeFrom="paragraph">
              <wp:posOffset>1642110</wp:posOffset>
            </wp:positionV>
            <wp:extent cx="1334770" cy="1334770"/>
            <wp:effectExtent l="9525" t="9525" r="27305" b="27305"/>
            <wp:wrapNone/>
            <wp:docPr id="103" name="图片 10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334770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410621952" behindDoc="0" locked="0" layoutInCell="1" allowOverlap="1">
                <wp:simplePos x="0" y="0"/>
                <wp:positionH relativeFrom="column">
                  <wp:posOffset>-786765</wp:posOffset>
                </wp:positionH>
                <wp:positionV relativeFrom="paragraph">
                  <wp:posOffset>6599555</wp:posOffset>
                </wp:positionV>
                <wp:extent cx="6407785" cy="51625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78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3.如何编缉文本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95pt;margin-top:519.65pt;height:40.65pt;width:504.55pt;z-index:-1884345344;mso-width-relative:page;mso-height-relative:page;" filled="f" stroked="f" coordsize="21600,21600" o:gfxdata="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pYnvnd4AAAAOAQAADwAAAAAAAAABACAAAAAiAAAAZHJzL2Rvd25yZXYueG1sUEsBAhQA&#10;FAAAAAgAh07iQHc0rz8lAgAAKAQAAA4AAAAAAAAAAQAgAAAAL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3.如何编缉文本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22976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7175500</wp:posOffset>
                </wp:positionV>
                <wp:extent cx="2265045" cy="137477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选中要更改的文本，点绘图工具，可随意编缉要更改的内容。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15pt;margin-top:565pt;height:108.25pt;width:178.35pt;z-index:-1884344320;mso-width-relative:page;mso-height-relative:page;" filled="f" stroked="f" coordsize="21600,21600" o:gfxdata="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a7g71t0AAAANAQAADwAAAAAAAAABACAAAAAiAAAAZHJzL2Rvd25yZXYueG1sUEsBAhQA&#10;FAAAAAgAh07iQB8LO40mAgAAKQQAAA4AAAAAAAAAAQAgAAAAL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选中要更改的文本，点绘图工具，可随意编缉要更改的内容。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18880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855345</wp:posOffset>
                </wp:positionV>
                <wp:extent cx="6376035" cy="51625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603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1.如何替换相片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2pt;margin-top:67.35pt;height:40.65pt;width:502.05pt;z-index:-1884348416;mso-width-relative:page;mso-height-relative:page;" filled="f" stroked="f" coordsize="21600,21600" o:gfxdata="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zFMDm3QAAAAwBAAAPAAAAAAAAAAEAIAAAACIAAABkcnMvZG93bnJldi54bWxQSwECFAAU&#10;AAAACACHTuJARENw+SUCAAAoBAAADgAAAAAAAAABACAAAAAs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1.如何替换相片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29120" behindDoc="0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1882775</wp:posOffset>
                </wp:positionV>
                <wp:extent cx="654050" cy="612140"/>
                <wp:effectExtent l="16510" t="8255" r="15240" b="8255"/>
                <wp:wrapNone/>
                <wp:docPr id="70" name="右弧形箭头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612140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35605"/>
                          </a:avLst>
                        </a:prstGeom>
                        <a:solidFill>
                          <a:srgbClr val="859F96"/>
                        </a:solidFill>
                        <a:ln w="1587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3" type="#_x0000_t103" style="position:absolute;left:0pt;margin-left:67.75pt;margin-top:148.25pt;height:48.2pt;width:51.5pt;z-index:-1884338176;mso-width-relative:page;mso-height-relative:page;" fillcolor="#859F96" filled="t" stroked="t" coordsize="21600,21600" o:gfxdata="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MRCsXtkAAAALAQAADwAAAAAAAAABACAAAAAiAAAAZHJzL2Rvd25yZXYueG1sUEsBAhQAFAAA&#10;AAgAh07iQLmhVOgnAgAAWwQAAA4AAAAAAAAAAQAgAAAAKAEAAGRycy9lMm9Eb2MueG1sUEsFBgAA&#10;AAAGAAYAWQEAAMEFAAAAAA==&#10;" adj="12960,19440,7197">
                <v:fill on="t" focussize="0,0"/>
                <v:stroke weight="1.25pt" color="#FFFFF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19904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3395345</wp:posOffset>
                </wp:positionV>
                <wp:extent cx="2299970" cy="51625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97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2.如何替换色彩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267.35pt;height:40.65pt;width:181.1pt;z-index:-1884347392;mso-width-relative:page;mso-height-relative:page;" filled="f" stroked="f" coordsize="21600,21600" o:gfxdata="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ggNhDeAAAADAEAAA8AAAAAAAAAAQAgAAAAIgAAAGRycy9kb3ducmV2LnhtbFBLAQIU&#10;ABQAAAAIAIdO4kBZ2smcJgIAACgEAAAOAAAAAAAAAAEAIAAAAC0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2.如何替换色彩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410624000" behindDoc="0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-67310</wp:posOffset>
            </wp:positionV>
            <wp:extent cx="918845" cy="457835"/>
            <wp:effectExtent l="9525" t="9525" r="24130" b="27940"/>
            <wp:wrapNone/>
            <wp:docPr id="72" name="图片 2" descr="QQ图片2018102323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 descr="QQ图片201810232333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4578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16832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-248285</wp:posOffset>
                </wp:positionV>
                <wp:extent cx="3710940" cy="604520"/>
                <wp:effectExtent l="0" t="0" r="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10940" cy="6045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color w:val="FFFFFF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简历使用方法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62.65pt;margin-top:-19.55pt;height:47.6pt;width:292.2pt;z-index:-1884350464;mso-width-relative:page;mso-height-relative:page;" filled="f" stroked="f" coordsize="21600,21600" o:gfxdata="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LxqpM3aAAAACgEAAA8AAAAAAAAAAQAgAAAAIgAAAGRycy9kb3du&#10;cmV2LnhtbFBLAQIUABQAAAAIAIdO4kAvnV41xAEAAGADAAAOAAAAAAAAAAEAIAAAACkBAABkcnMv&#10;ZTJvRG9jLnhtbFBLBQYAAAAABgAGAFkBAABfBQAAAAA=&#10;">
                <v:fill on="f" focussize="0,0"/>
                <v:stroke on="f" weight="1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hint="eastAsia" w:ascii="微软雅黑" w:hAnsi="微软雅黑" w:eastAsia="微软雅黑" w:cs="微软雅黑"/>
                          <w:color w:val="FFFFFF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  <w:lang w:eastAsia="zh-CN"/>
                        </w:rPr>
                        <w:t>简历使用方法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2092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4067175</wp:posOffset>
                </wp:positionV>
                <wp:extent cx="2249805" cy="137477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选中要更改的字体或色块，点绘图工具，填充工具可随意更改色彩，点A字母可更改字体的色彩。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2pt;margin-top:320.25pt;height:108.25pt;width:177.15pt;z-index:-1884346368;mso-width-relative:page;mso-height-relative:page;" filled="f" stroked="f" coordsize="21600,21600" o:gfxdata="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tGwvncAAAACwEAAA8AAAAAAAAAAQAgAAAAIgAAAGRycy9kb3ducmV2LnhtbFBLAQIU&#10;ABQAAAAIAIdO4kC0+DuyKAIAACk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选中要更改的字体或色块，点绘图工具，填充工具可随意更改色彩，点A字母可更改字体的色彩。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28096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954405</wp:posOffset>
                </wp:positionV>
                <wp:extent cx="394970" cy="42989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05pt;margin-top:75.15pt;height:33.85pt;width:31.1pt;z-index:-1884339200;mso-width-relative:page;mso-height-relative:page;" filled="f" stroked="f" coordsize="21600,21600" o:gfxdata="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7Ks3TaAAAACwEAAA8AAAAAAAAAAQAgAAAAIgAAAGRycy9kb3ducmV2LnhtbFBLAQIU&#10;ABQAAAAIAIdO4kCpAd1quAEAAD8DAAAOAAAAAAAAAAEAIAAAACk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410627072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7266305</wp:posOffset>
            </wp:positionV>
            <wp:extent cx="4121785" cy="855345"/>
            <wp:effectExtent l="9525" t="9525" r="21590" b="11430"/>
            <wp:wrapNone/>
            <wp:docPr id="71" name="图片 1128" descr="QQ图片201904040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28" descr="QQ图片2019040401100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85534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9595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26048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6746875</wp:posOffset>
                </wp:positionV>
                <wp:extent cx="394970" cy="47815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05pt;margin-top:531.25pt;height:37.65pt;width:31.1pt;z-index:-1884341248;mso-width-relative:page;mso-height-relative:page;" filled="f" stroked="f" coordsize="21600,21600" o:gfxdata="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LJjID3QAAAA0BAAAPAAAAAAAAAAEAIAAAACIAAABkcnMvZG93bnJldi54bWxQ&#10;SwECFAAUAAAACACHTuJANHxGQ7kBAAA/AwAADgAAAAAAAAABACAAAAAsAQAAZHJzL2Uyb0RvYy54&#10;bWxQSwUGAAAAAAYABgBZAQAAV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410615808" behindDoc="0" locked="0" layoutInCell="1" allowOverlap="1">
                <wp:simplePos x="0" y="0"/>
                <wp:positionH relativeFrom="column">
                  <wp:posOffset>-808990</wp:posOffset>
                </wp:positionH>
                <wp:positionV relativeFrom="paragraph">
                  <wp:posOffset>-60960</wp:posOffset>
                </wp:positionV>
                <wp:extent cx="6798310" cy="7312025"/>
                <wp:effectExtent l="0" t="0" r="2540" b="3175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8310" cy="7312025"/>
                          <a:chOff x="16349" y="35734"/>
                          <a:chExt cx="10706" cy="11515"/>
                        </a:xfrm>
                        <a:solidFill>
                          <a:srgbClr val="859F96"/>
                        </a:solidFill>
                      </wpg:grpSpPr>
                      <wpg:grpSp>
                        <wpg:cNvPr id="25" name="组合 66"/>
                        <wpg:cNvGrpSpPr/>
                        <wpg:grpSpPr>
                          <a:xfrm>
                            <a:off x="20471" y="37453"/>
                            <a:ext cx="2274" cy="9796"/>
                            <a:chOff x="17639" y="37453"/>
                            <a:chExt cx="2274" cy="9796"/>
                          </a:xfrm>
                          <a:grpFill/>
                        </wpg:grpSpPr>
                        <wps:wsp>
                          <wps:cNvPr id="26" name="椭圆 63"/>
                          <wps:cNvSpPr/>
                          <wps:spPr>
                            <a:xfrm>
                              <a:off x="19239" y="46575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64" name="椭圆 64"/>
                          <wps:cNvSpPr/>
                          <wps:spPr>
                            <a:xfrm>
                              <a:off x="18481" y="41552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65" name="椭圆 65"/>
                          <wps:cNvSpPr/>
                          <wps:spPr>
                            <a:xfrm>
                              <a:off x="17639" y="37453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67" name="矩形 67"/>
                        <wps:cNvSpPr/>
                        <wps:spPr>
                          <a:xfrm>
                            <a:off x="16349" y="35734"/>
                            <a:ext cx="10706" cy="705"/>
                          </a:xfrm>
                          <a:prstGeom prst="rect">
                            <a:avLst/>
                          </a:prstGeom>
                          <a:grpFill/>
                          <a:ln w="1587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3.7pt;margin-top:-4.8pt;height:575.75pt;width:535.3pt;z-index:-1884351488;mso-width-relative:page;mso-height-relative:page;" coordorigin="16349,35734" coordsize="10706,11515" o:gfxdata="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+0ynt3AAAAAwB&#10;AAAPAAAAAAAAAAEAIAAAACIAAABkcnMvZG93bnJldi54bWxQSwECFAAUAAAACACHTuJAMoGRw8IC&#10;AADlCQAADgAAAAAAAAABACAAAAArAQAAZHJzL2Uyb0RvYy54bWxQSwUGAAAAAAYABgBZAQAAXwYA&#10;AAAA&#10;">
                <o:lock v:ext="edit" aspectratio="f"/>
                <v:group id="组合 66" o:spid="_x0000_s1026" o:spt="203" style="position:absolute;left:20471;top:37453;height:9796;width:2274;" coordorigin="17639,37453" coordsize="2274,9796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63" o:spid="_x0000_s1026" o:spt="3" type="#_x0000_t3" style="position:absolute;left:19239;top:46575;height:675;width:675;" filled="t" stroked="f" coordsize="21600,21600" o:gfxdata="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VSWI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.25pt"/>
                    <v:imagedata o:title=""/>
                    <o:lock v:ext="edit" aspectratio="f"/>
                  </v:shape>
                  <v:shape id="_x0000_s1026" o:spid="_x0000_s1026" o:spt="3" type="#_x0000_t3" style="position:absolute;left:18481;top:41552;height:675;width:675;" filled="t" stroked="f" coordsize="21600,21600" o:gfxdata="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AUD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.25pt"/>
                    <v:imagedata o:title=""/>
                    <o:lock v:ext="edit" aspectratio="f"/>
                  </v:shape>
                  <v:shape id="_x0000_s1026" o:spid="_x0000_s1026" o:spt="3" type="#_x0000_t3" style="position:absolute;left:17639;top:37453;height:675;width:675;" filled="t" stroked="f" coordsize="21600,21600" o:gfxdata="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+yxl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.25pt"/>
                    <v:imagedata o:title=""/>
                    <o:lock v:ext="edit" aspectratio="f"/>
                  </v:shape>
                </v:group>
                <v:rect id="_x0000_s1026" o:spid="_x0000_s1026" o:spt="1" style="position:absolute;left:16349;top:35734;height:705;width:10706;" filled="t" stroked="f" coordsize="21600,21600" o:gfxdata="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LBanm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.25pt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25024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3557270</wp:posOffset>
                </wp:positionV>
                <wp:extent cx="394970" cy="478155"/>
                <wp:effectExtent l="0" t="0" r="0" b="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15pt;margin-top:280.1pt;height:37.65pt;width:31.1pt;z-index:-1884342272;mso-width-relative:page;mso-height-relative:page;" filled="f" stroked="f" coordsize="21600,21600" o:gfxdata="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h7EgdwAAAALAQAADwAAAAAAAAABACAAAAAiAAAAZHJzL2Rvd25yZXYueG1sUEsB&#10;AhQAFAAAAAgAh07iQL7Dd8u4AQAAPw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10617856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1106805</wp:posOffset>
                </wp:positionV>
                <wp:extent cx="3740785" cy="2110740"/>
                <wp:effectExtent l="0" t="0" r="0" b="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85" cy="2110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方法一：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选中左图中的相片，按Delete健，直接删除。再复制您的工作相片粘贴。选浮于文字上面即可。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方法二：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选中左图中的相片，点右健，选更改图片，把您的相片放上去即可。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9pt;margin-top:87.15pt;height:166.2pt;width:294.55pt;z-index:-1884349440;mso-width-relative:page;mso-height-relative:page;" filled="f" stroked="f" coordsize="21600,21600" o:gfxdata="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y5hCwNwAAAALAQAADwAAAAAAAAABACAAAAAiAAAAZHJzL2Rvd25yZXYueG1sUEsBAhQA&#10;FAAAAAgAh07iQPWOPqUnAgAAKQ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方法一：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选中左图中的相片，按Delete健，直接删除。再复制您的工作相片粘贴。选浮于文字上面即可。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方法二：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选中左图中的相片，点右健，选更改图片，把您的相片放上去即可。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410614784" behindDoc="0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4116070</wp:posOffset>
            </wp:positionV>
            <wp:extent cx="3839210" cy="2080895"/>
            <wp:effectExtent l="9525" t="9525" r="18415" b="24130"/>
            <wp:wrapNone/>
            <wp:docPr id="75" name="图片 11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16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0808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9595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10613760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10.95pt;margin-top:-84.75pt;height:895.15pt;width:690pt;z-index:1907297280;mso-width-relative:page;mso-height-relative:page;" fillcolor="#FFFFFF" filled="t" stroked="f" coordsize="21600,21600" o:gfxdata="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dCgvr94AAAAPAQAA&#10;DwAAAAAAAAABACAAAAAiAAAAZHJzL2Rvd25yZXYueG1sUEsBAhQAFAAAAAgAh07iQLPpFlihAQAA&#10;HwMAAA4AAAAAAAAAAQAgAAAALQEAAGRycy9lMm9Eb2MueG1sUEsFBgAAAAAGAAYAWQEAAEAFAAAA&#10;AA=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43EBAB"/>
    <w:multiLevelType w:val="singleLevel"/>
    <w:tmpl w:val="EB43EBA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7E4BF55"/>
    <w:multiLevelType w:val="singleLevel"/>
    <w:tmpl w:val="47E4BF5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8D3774"/>
    <w:rsid w:val="058D3774"/>
    <w:rsid w:val="07996308"/>
    <w:rsid w:val="07F40E78"/>
    <w:rsid w:val="0EF9141F"/>
    <w:rsid w:val="0FC849CB"/>
    <w:rsid w:val="15CA4E4F"/>
    <w:rsid w:val="16BC0D3C"/>
    <w:rsid w:val="1A7A7C56"/>
    <w:rsid w:val="1BA016A4"/>
    <w:rsid w:val="1CA03967"/>
    <w:rsid w:val="1CE85100"/>
    <w:rsid w:val="1D110CD0"/>
    <w:rsid w:val="1F9617C2"/>
    <w:rsid w:val="20213274"/>
    <w:rsid w:val="31C16FBC"/>
    <w:rsid w:val="39972CC0"/>
    <w:rsid w:val="3F1F3CC6"/>
    <w:rsid w:val="45A3232A"/>
    <w:rsid w:val="461A283A"/>
    <w:rsid w:val="464C4E1D"/>
    <w:rsid w:val="4AB70637"/>
    <w:rsid w:val="54903DC9"/>
    <w:rsid w:val="5D615314"/>
    <w:rsid w:val="68460645"/>
    <w:rsid w:val="6C6162E9"/>
    <w:rsid w:val="75FD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5">
    <w:name w:val="Strong"/>
    <w:basedOn w:val="4"/>
    <w:qFormat/>
    <w:uiPriority w:val="22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051eadff-e2da-a175-50bc-442beb348e69\&#28165;&#26032;&#27714;&#32844;&#31616;&#21382;&#22871;&#35013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清新求职简历套装.docx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2020-06-12T06:18:00Z</dcterms:created>
  <dc:creator>贾兴国</dc:creator>
  <cp:lastModifiedBy>贾兴国</cp:lastModifiedBy>
  <dcterms:modified xsi:type="dcterms:W3CDTF">2020-06-12T06:18:49Z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